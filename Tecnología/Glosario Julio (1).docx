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9679B1" w:rsidRDefault="002554CD" w:rsidP="00C6554A">
      <w:pPr>
        <w:pStyle w:val="Foto"/>
        <w:rPr>
          <w:noProof/>
        </w:rPr>
      </w:pPr>
      <w:r w:rsidRPr="009679B1">
        <w:rPr>
          <w:noProof/>
          <w:lang w:val="es-GT" w:eastAsia="es-GT"/>
        </w:rPr>
        <w:drawing>
          <wp:inline distT="0" distB="0" distL="0" distR="0" wp14:anchorId="3EDB4870" wp14:editId="7D76CFFE">
            <wp:extent cx="3657600" cy="5486400"/>
            <wp:effectExtent l="0" t="0" r="0" b="0"/>
            <wp:docPr id="22" name="Imagen 1" descr="Lago glaciar de color azul intenso rodeado por hielo blanco junto a una montaña osc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Pr="009679B1" w:rsidRDefault="008E3022" w:rsidP="00C6554A">
      <w:pPr>
        <w:pStyle w:val="Puesto"/>
        <w:rPr>
          <w:noProof/>
        </w:rPr>
      </w:pPr>
      <w:r>
        <w:rPr>
          <w:noProof/>
        </w:rPr>
        <w:t>Glosario</w:t>
      </w:r>
    </w:p>
    <w:p w:rsidR="00C6554A" w:rsidRPr="009679B1" w:rsidRDefault="00812792" w:rsidP="00C6554A">
      <w:pPr>
        <w:pStyle w:val="Subttulo"/>
        <w:rPr>
          <w:noProof/>
        </w:rPr>
      </w:pPr>
      <w:sdt>
        <w:sdtPr>
          <w:rPr>
            <w:noProof/>
          </w:rPr>
          <w:alias w:val="Subtítulo del informe:"/>
          <w:tag w:val="Subtítulo del informe:"/>
          <w:id w:val="1354841790"/>
          <w:placeholder>
            <w:docPart w:val="3CFB9D277B5D4AA49767F11A852E2EA2"/>
          </w:placeholder>
          <w:temporary/>
          <w:showingPlcHdr/>
          <w15:appearance w15:val="hidden"/>
        </w:sdtPr>
        <w:sdtContent>
          <w:r w:rsidR="00C6554A" w:rsidRPr="009679B1">
            <w:rPr>
              <w:noProof/>
              <w:lang w:bidi="es-ES"/>
            </w:rPr>
            <w:t>SUBTÍTULO DEL INFORME</w:t>
          </w:r>
        </w:sdtContent>
      </w:sdt>
    </w:p>
    <w:p w:rsidR="00C6554A" w:rsidRPr="009679B1" w:rsidRDefault="00812792" w:rsidP="00C6554A">
      <w:pPr>
        <w:pStyle w:val="Informacindecontacto"/>
        <w:rPr>
          <w:noProof/>
        </w:rPr>
      </w:pPr>
      <w:sdt>
        <w:sdtPr>
          <w:rPr>
            <w:noProof/>
          </w:rPr>
          <w:alias w:val="Nombre:"/>
          <w:tag w:val="Nombre:"/>
          <w:id w:val="-2071874759"/>
          <w:placeholder>
            <w:docPart w:val="01436F5F344F4885BDF1B2F8D8C57629"/>
          </w:placeholder>
          <w:temporary/>
          <w:showingPlcHdr/>
          <w15:appearance w15:val="hidden"/>
        </w:sdtPr>
        <w:sdtContent>
          <w:r w:rsidR="00C6554A" w:rsidRPr="009679B1">
            <w:rPr>
              <w:noProof/>
              <w:lang w:bidi="es-ES"/>
            </w:rPr>
            <w:t>Nombre</w:t>
          </w:r>
        </w:sdtContent>
      </w:sdt>
      <w:r w:rsidR="00C6554A" w:rsidRPr="009679B1">
        <w:rPr>
          <w:noProof/>
          <w:lang w:bidi="es-ES"/>
        </w:rPr>
        <w:t xml:space="preserve"> | </w:t>
      </w:r>
      <w:sdt>
        <w:sdtPr>
          <w:rPr>
            <w:noProof/>
          </w:rPr>
          <w:alias w:val="Nombre del curso:"/>
          <w:tag w:val="Nombre del curso:"/>
          <w:id w:val="-1824112714"/>
          <w:placeholder>
            <w:docPart w:val="8D965C7370C44750A238726820B73F7D"/>
          </w:placeholder>
          <w:temporary/>
          <w:showingPlcHdr/>
          <w15:appearance w15:val="hidden"/>
        </w:sdtPr>
        <w:sdtContent>
          <w:r w:rsidR="00C6554A" w:rsidRPr="009679B1">
            <w:rPr>
              <w:noProof/>
              <w:lang w:bidi="es-ES"/>
            </w:rPr>
            <w:t>Nombre del curso</w:t>
          </w:r>
        </w:sdtContent>
      </w:sdt>
      <w:r w:rsidR="00C6554A" w:rsidRPr="009679B1">
        <w:rPr>
          <w:noProof/>
          <w:lang w:bidi="es-ES"/>
        </w:rPr>
        <w:t xml:space="preserve"> | </w:t>
      </w:r>
      <w:sdt>
        <w:sdtPr>
          <w:rPr>
            <w:noProof/>
          </w:rPr>
          <w:alias w:val="Fecha:"/>
          <w:tag w:val="Fecha:"/>
          <w:id w:val="-35980865"/>
          <w:placeholder>
            <w:docPart w:val="EB444EF3DE80443B8B162B7504C86674"/>
          </w:placeholder>
          <w:temporary/>
          <w:showingPlcHdr/>
          <w15:appearance w15:val="hidden"/>
        </w:sdtPr>
        <w:sdtContent>
          <w:r w:rsidR="00C6554A" w:rsidRPr="009679B1">
            <w:rPr>
              <w:noProof/>
              <w:lang w:bidi="es-ES"/>
            </w:rPr>
            <w:t>Fecha</w:t>
          </w:r>
        </w:sdtContent>
      </w:sdt>
      <w:r w:rsidR="00C6554A" w:rsidRPr="009679B1">
        <w:rPr>
          <w:noProof/>
          <w:lang w:bidi="es-ES"/>
        </w:rPr>
        <w:br w:type="page"/>
      </w:r>
    </w:p>
    <w:p w:rsidR="008E3022" w:rsidRPr="008E3022" w:rsidRDefault="008E3022" w:rsidP="008E3022">
      <w:pPr>
        <w:pStyle w:val="Ttulo1"/>
        <w:numPr>
          <w:ilvl w:val="2"/>
          <w:numId w:val="16"/>
        </w:numPr>
        <w:rPr>
          <w:noProof/>
        </w:rPr>
      </w:pPr>
      <w:r>
        <w:rPr>
          <w:noProof/>
        </w:rPr>
        <w:lastRenderedPageBreak/>
        <w:t>Sistema</w:t>
      </w:r>
    </w:p>
    <w:p w:rsidR="008E3022" w:rsidRDefault="008E3022" w:rsidP="008E3022">
      <w:r>
        <w:t>Conjunto de elementos que interactúan entre sí para lograr un objetivo común.</w:t>
      </w:r>
    </w:p>
    <w:p w:rsidR="00812792" w:rsidRPr="008E3022" w:rsidRDefault="008E3022" w:rsidP="008E3022">
      <w:r>
        <w:rPr>
          <w:noProof/>
          <w:lang w:val="es-GT" w:eastAsia="es-GT"/>
        </w:rPr>
        <w:drawing>
          <wp:inline distT="0" distB="0" distL="0" distR="0">
            <wp:extent cx="5274310" cy="160845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F05B7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2" w:rsidRDefault="008E3022" w:rsidP="008E3022">
      <w:pPr>
        <w:pStyle w:val="Ttulo1"/>
        <w:numPr>
          <w:ilvl w:val="2"/>
          <w:numId w:val="16"/>
        </w:numPr>
        <w:rPr>
          <w:noProof/>
        </w:rPr>
      </w:pPr>
      <w:r>
        <w:rPr>
          <w:noProof/>
        </w:rPr>
        <w:t xml:space="preserve">Sistemas de Información: </w:t>
      </w:r>
    </w:p>
    <w:p w:rsidR="008E3022" w:rsidRDefault="00D42A2E" w:rsidP="008E3022">
      <w:r>
        <w:t>En los sistemas de información, el elemento funcional es la computadora.</w:t>
      </w:r>
      <w:r>
        <w:rPr>
          <w:noProof/>
          <w:lang w:val="es-GT" w:eastAsia="es-GT"/>
        </w:rPr>
        <w:drawing>
          <wp:inline distT="0" distB="0" distL="0" distR="0">
            <wp:extent cx="4096322" cy="312463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F0B61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E3022" w:rsidRDefault="008E3022" w:rsidP="008E3022">
      <w:pPr>
        <w:pStyle w:val="Ttulo1"/>
        <w:numPr>
          <w:ilvl w:val="1"/>
          <w:numId w:val="16"/>
        </w:numPr>
      </w:pPr>
      <w:r>
        <w:lastRenderedPageBreak/>
        <w:t>Modelo clásico de ingeniería de software:</w:t>
      </w:r>
    </w:p>
    <w:p w:rsidR="008E3022" w:rsidRDefault="00D42A2E" w:rsidP="008E3022">
      <w:r>
        <w:t xml:space="preserve">Un modelo ampliamente difundido y utilizado para fines académicos es el denominado: ciclo de vida clásico. </w:t>
      </w:r>
      <w:r>
        <w:rPr>
          <w:noProof/>
          <w:lang w:val="es-GT" w:eastAsia="es-GT"/>
        </w:rPr>
        <w:drawing>
          <wp:inline distT="0" distB="0" distL="0" distR="0">
            <wp:extent cx="4175185" cy="4151372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F04BE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769" cy="41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2E" w:rsidRDefault="00D42A2E" w:rsidP="00D42A2E">
      <w:pPr>
        <w:pStyle w:val="Ttulo1"/>
        <w:numPr>
          <w:ilvl w:val="1"/>
          <w:numId w:val="16"/>
        </w:numPr>
      </w:pPr>
      <w:r>
        <w:t>Planteamiento de Problemas</w:t>
      </w:r>
    </w:p>
    <w:p w:rsidR="00D42A2E" w:rsidRDefault="00D42A2E" w:rsidP="00D42A2E">
      <w:r>
        <w:t>Problema = Oportunidad</w:t>
      </w:r>
    </w:p>
    <w:p w:rsidR="00D42A2E" w:rsidRDefault="00D42A2E" w:rsidP="00D42A2E">
      <w:r>
        <w:t xml:space="preserve">Un problema es cualquier situación que requiere intervención para cambiar su estado actual </w:t>
      </w:r>
    </w:p>
    <w:p w:rsidR="00D42A2E" w:rsidRDefault="00107B4B" w:rsidP="00D42A2E">
      <w:r>
        <w:t>En general, lo que todo planteamiento de problemas debe tener es una clara indicación de los requerimientos, es decir, que es lo que se espera como resultado</w:t>
      </w:r>
    </w:p>
    <w:p w:rsidR="00107B4B" w:rsidRPr="00107B4B" w:rsidRDefault="00107B4B" w:rsidP="00D42A2E">
      <w:pPr>
        <w:rPr>
          <w:u w:val="single"/>
        </w:rPr>
      </w:pPr>
      <w:r w:rsidRPr="00107B4B">
        <w:rPr>
          <w:u w:val="single"/>
        </w:rPr>
        <w:t>Requerimientos para resolver un problema:</w:t>
      </w:r>
    </w:p>
    <w:p w:rsidR="00107B4B" w:rsidRDefault="00107B4B" w:rsidP="00D42A2E">
      <w:r>
        <w:t>Expectativas</w:t>
      </w:r>
    </w:p>
    <w:p w:rsidR="00107B4B" w:rsidRDefault="00107B4B" w:rsidP="00D42A2E">
      <w:r>
        <w:t>Resultados</w:t>
      </w:r>
    </w:p>
    <w:p w:rsidR="00107B4B" w:rsidRDefault="00107B4B" w:rsidP="00D42A2E">
      <w:r>
        <w:t xml:space="preserve">Recursos </w:t>
      </w:r>
    </w:p>
    <w:p w:rsidR="00107B4B" w:rsidRDefault="00107B4B" w:rsidP="00D42A2E">
      <w:r>
        <w:t>Retroalimentación</w:t>
      </w:r>
    </w:p>
    <w:p w:rsidR="00D42A2E" w:rsidRDefault="00D42A2E" w:rsidP="00107B4B">
      <w:pPr>
        <w:pStyle w:val="Ttulo1"/>
        <w:numPr>
          <w:ilvl w:val="1"/>
          <w:numId w:val="16"/>
        </w:numPr>
      </w:pPr>
      <w:r>
        <w:lastRenderedPageBreak/>
        <w:t>Análisis Básico</w:t>
      </w:r>
    </w:p>
    <w:p w:rsidR="00107B4B" w:rsidRDefault="00107B4B" w:rsidP="00107B4B">
      <w:r>
        <w:t>La técnica básica pero sumamente útil para realizar el análisis de un problema cosiste en los siguientes puntos</w:t>
      </w:r>
    </w:p>
    <w:p w:rsidR="00107B4B" w:rsidRDefault="00107B4B" w:rsidP="00107B4B">
      <w:pPr>
        <w:pStyle w:val="Prrafodelista"/>
        <w:numPr>
          <w:ilvl w:val="0"/>
          <w:numId w:val="17"/>
        </w:numPr>
      </w:pPr>
      <w:r>
        <w:t>Determinar las salidas que se esperan</w:t>
      </w:r>
    </w:p>
    <w:p w:rsidR="00107B4B" w:rsidRDefault="00107B4B" w:rsidP="00107B4B">
      <w:pPr>
        <w:pStyle w:val="Prrafodelista"/>
        <w:numPr>
          <w:ilvl w:val="0"/>
          <w:numId w:val="17"/>
        </w:numPr>
      </w:pPr>
      <w:r>
        <w:t xml:space="preserve">Establecer el proceso que llevara a las salidas deseadas </w:t>
      </w:r>
    </w:p>
    <w:p w:rsidR="00107B4B" w:rsidRDefault="00107B4B" w:rsidP="00107B4B">
      <w:pPr>
        <w:pStyle w:val="Prrafodelista"/>
        <w:numPr>
          <w:ilvl w:val="0"/>
          <w:numId w:val="17"/>
        </w:numPr>
      </w:pPr>
      <w:r>
        <w:t xml:space="preserve">Determinar cuáles serán las entradas que se tendrán </w:t>
      </w:r>
    </w:p>
    <w:p w:rsidR="00103E1E" w:rsidRDefault="00103E1E" w:rsidP="00103E1E">
      <w:r>
        <w:t>En un análisis básico sugerido, tanto para cada salida como para cada entrada, deberá determinar las siguientes propiedades:</w:t>
      </w:r>
    </w:p>
    <w:p w:rsidR="00103E1E" w:rsidRDefault="00103E1E" w:rsidP="00103E1E">
      <w:pPr>
        <w:pStyle w:val="Prrafodelista"/>
        <w:numPr>
          <w:ilvl w:val="0"/>
          <w:numId w:val="18"/>
        </w:numPr>
      </w:pPr>
      <w:r>
        <w:t>Nombre</w:t>
      </w:r>
    </w:p>
    <w:p w:rsidR="00103E1E" w:rsidRDefault="00103E1E" w:rsidP="00103E1E">
      <w:pPr>
        <w:pStyle w:val="Prrafodelista"/>
        <w:numPr>
          <w:ilvl w:val="0"/>
          <w:numId w:val="18"/>
        </w:numPr>
      </w:pPr>
      <w:r>
        <w:t>Descripción</w:t>
      </w:r>
    </w:p>
    <w:p w:rsidR="00107B4B" w:rsidRDefault="00103E1E" w:rsidP="00103E1E">
      <w:pPr>
        <w:pStyle w:val="Prrafodelista"/>
        <w:numPr>
          <w:ilvl w:val="0"/>
          <w:numId w:val="18"/>
        </w:numPr>
      </w:pPr>
      <w:r>
        <w:t>Tipo</w:t>
      </w:r>
    </w:p>
    <w:p w:rsidR="00103E1E" w:rsidRDefault="00103E1E" w:rsidP="00103E1E">
      <w:r>
        <w:t>Para los procesos existen dos cosas importantes que un análisis básico debe proporcionar:</w:t>
      </w:r>
    </w:p>
    <w:p w:rsidR="00103E1E" w:rsidRDefault="00103E1E" w:rsidP="00103E1E">
      <w:pPr>
        <w:pStyle w:val="Prrafodelista"/>
        <w:numPr>
          <w:ilvl w:val="0"/>
          <w:numId w:val="19"/>
        </w:numPr>
      </w:pPr>
      <w:r>
        <w:t>Descripción de los procesos que generan las salidas, a partir de las entradas.</w:t>
      </w:r>
    </w:p>
    <w:p w:rsidR="00103E1E" w:rsidRDefault="00103E1E" w:rsidP="00103E1E">
      <w:pPr>
        <w:pStyle w:val="Prrafodelista"/>
        <w:numPr>
          <w:ilvl w:val="0"/>
          <w:numId w:val="19"/>
        </w:numPr>
      </w:pPr>
      <w:r>
        <w:t>Dibujos o diagramas libres.</w:t>
      </w:r>
    </w:p>
    <w:p w:rsidR="00103E1E" w:rsidRDefault="00103E1E" w:rsidP="00103E1E">
      <w:pPr>
        <w:pStyle w:val="Ttulo1"/>
        <w:numPr>
          <w:ilvl w:val="1"/>
          <w:numId w:val="16"/>
        </w:numPr>
      </w:pPr>
      <w:r>
        <w:t>Diseño de la Solución</w:t>
      </w:r>
    </w:p>
    <w:p w:rsidR="00103E1E" w:rsidRDefault="00103E1E" w:rsidP="00103E1E">
      <w:pPr>
        <w:pStyle w:val="Prrafodelista"/>
        <w:ind w:left="540"/>
      </w:pPr>
      <w:r>
        <w:t xml:space="preserve">Una de las metodologías más didácticas y útiles para proponer y desarrollar soluciones es el Diseño Descendente, es decir, dividir un problema grande en problemas más pequeños </w:t>
      </w:r>
    </w:p>
    <w:p w:rsidR="00103E1E" w:rsidRDefault="00103E1E" w:rsidP="00103E1E">
      <w:pPr>
        <w:pStyle w:val="Prrafodelista"/>
        <w:ind w:left="540"/>
      </w:pPr>
    </w:p>
    <w:p w:rsidR="00103E1E" w:rsidRDefault="00103E1E" w:rsidP="00103E1E">
      <w:pPr>
        <w:pStyle w:val="Prrafodelista"/>
        <w:ind w:left="540"/>
      </w:pPr>
      <w:r>
        <w:t>Finalmente, se sugiere realizar cualquier dibujo, diagrama, tabla o garabato que permita gráficamente comprender la naturaleza del problema.</w:t>
      </w:r>
    </w:p>
    <w:p w:rsidR="00103E1E" w:rsidRDefault="00103E1E" w:rsidP="00103E1E">
      <w:pPr>
        <w:pStyle w:val="Prrafodelista"/>
        <w:ind w:left="540"/>
      </w:pPr>
    </w:p>
    <w:p w:rsidR="00103E1E" w:rsidRDefault="00103E1E" w:rsidP="00103E1E">
      <w:pPr>
        <w:pStyle w:val="Prrafodelista"/>
        <w:ind w:left="540"/>
      </w:pPr>
      <w:r>
        <w:t>En programación, existen diferentes herramientas para expresar el diseño de una solución.</w:t>
      </w:r>
    </w:p>
    <w:p w:rsidR="00103E1E" w:rsidRPr="00103E1E" w:rsidRDefault="00103E1E" w:rsidP="00103E1E">
      <w:pPr>
        <w:pStyle w:val="Prrafodelista"/>
        <w:ind w:left="540"/>
      </w:pPr>
      <w:r>
        <w:t>En esta sección se presentarán dos temas básicos: algoritmos y diagramas de flujo.</w:t>
      </w:r>
    </w:p>
    <w:p w:rsidR="00107B4B" w:rsidRDefault="00E916A3" w:rsidP="00E916A3">
      <w:pPr>
        <w:pStyle w:val="Ttulo1"/>
        <w:numPr>
          <w:ilvl w:val="2"/>
          <w:numId w:val="16"/>
        </w:numPr>
      </w:pPr>
      <w:r>
        <w:t>Algoritmos</w:t>
      </w:r>
    </w:p>
    <w:p w:rsidR="00E916A3" w:rsidRDefault="00E916A3" w:rsidP="00E916A3">
      <w:pPr>
        <w:pStyle w:val="Prrafodelista"/>
      </w:pPr>
      <w:r>
        <w:t>Se puede definir algoritmo como un conjunto ordenado y finito de operaciones que plantea una solución a un problema determinado.</w:t>
      </w:r>
    </w:p>
    <w:p w:rsidR="00E916A3" w:rsidRDefault="00E916A3" w:rsidP="00E916A3">
      <w:pPr>
        <w:pStyle w:val="Prrafodelista"/>
      </w:pPr>
    </w:p>
    <w:p w:rsidR="00E916A3" w:rsidRDefault="00E916A3" w:rsidP="00E916A3">
      <w:pPr>
        <w:pStyle w:val="Prrafodelista"/>
      </w:pPr>
      <w:proofErr w:type="gramStart"/>
      <w:r>
        <w:t>la</w:t>
      </w:r>
      <w:proofErr w:type="gramEnd"/>
      <w:r>
        <w:t xml:space="preserve"> palabra algoritmo tiene su origen en el nombre de un famoso matemático árabe llamado Al-</w:t>
      </w:r>
      <w:proofErr w:type="spellStart"/>
      <w:r>
        <w:t>Khoreoni</w:t>
      </w:r>
      <w:proofErr w:type="spellEnd"/>
      <w:r>
        <w:t xml:space="preserve">, quien nació a finales del siglo VIII en </w:t>
      </w:r>
      <w:proofErr w:type="spellStart"/>
      <w:r>
        <w:t>Khorezm</w:t>
      </w:r>
      <w:proofErr w:type="spellEnd"/>
      <w:r>
        <w:t>, al</w:t>
      </w:r>
    </w:p>
    <w:p w:rsidR="00E916A3" w:rsidRDefault="00E916A3" w:rsidP="00E916A3">
      <w:pPr>
        <w:pStyle w:val="Prrafodelista"/>
      </w:pPr>
    </w:p>
    <w:p w:rsidR="00E916A3" w:rsidRDefault="00E916A3" w:rsidP="00E916A3">
      <w:pPr>
        <w:pStyle w:val="Prrafodelista"/>
      </w:pPr>
    </w:p>
    <w:p w:rsidR="00E916A3" w:rsidRDefault="00E916A3" w:rsidP="00E916A3">
      <w:pPr>
        <w:pStyle w:val="Prrafodelista"/>
      </w:pPr>
    </w:p>
    <w:p w:rsidR="00E916A3" w:rsidRDefault="00E916A3" w:rsidP="00E916A3">
      <w:pPr>
        <w:pStyle w:val="Prrafodelista"/>
      </w:pPr>
      <w:r>
        <w:lastRenderedPageBreak/>
        <w:t>Los algoritmos pueden ser expresados de diferentes maneras, las cuales se pueden agrupar, básicamente, en las siguientes categorías:</w:t>
      </w:r>
    </w:p>
    <w:p w:rsidR="00E916A3" w:rsidRDefault="00E916A3" w:rsidP="00E916A3">
      <w:pPr>
        <w:pStyle w:val="Prrafodelista"/>
      </w:pPr>
      <w:r>
        <w:t>Lenguaje</w:t>
      </w:r>
    </w:p>
    <w:p w:rsidR="00E916A3" w:rsidRDefault="00E916A3" w:rsidP="00E916A3">
      <w:pPr>
        <w:pStyle w:val="Prrafodelista"/>
      </w:pPr>
      <w:r>
        <w:t>Diagramas</w:t>
      </w:r>
    </w:p>
    <w:p w:rsidR="00496861" w:rsidRDefault="00496861" w:rsidP="00E916A3">
      <w:pPr>
        <w:pStyle w:val="Prrafodelista"/>
      </w:pPr>
    </w:p>
    <w:p w:rsidR="00496861" w:rsidRPr="00E916A3" w:rsidRDefault="00496861" w:rsidP="00496861">
      <w:pPr>
        <w:pStyle w:val="Prrafodelista"/>
      </w:pPr>
      <w:r>
        <w:t>La categoría Lenguaje se puede subdividir en leguaje hablado y lenguaje escrito. Los algoritmos expresados en lenguaje hablado no tienen más restricciones que las impuestas por un idioma en un contexto determinado.</w:t>
      </w:r>
    </w:p>
    <w:p w:rsidR="001327E2" w:rsidRDefault="001327E2" w:rsidP="008E3022">
      <w:pPr>
        <w:rPr>
          <w:noProof/>
          <w:lang w:val="es-GT" w:eastAsia="es-GT"/>
        </w:rPr>
      </w:pPr>
    </w:p>
    <w:p w:rsidR="008E3022" w:rsidRDefault="001327E2" w:rsidP="008E3022">
      <w:r>
        <w:rPr>
          <w:noProof/>
          <w:lang w:val="es-GT" w:eastAsia="es-GT"/>
        </w:rPr>
        <w:drawing>
          <wp:inline distT="0" distB="0" distL="0" distR="0">
            <wp:extent cx="4438650" cy="34516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820A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97" cy="34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E2" w:rsidRPr="008E3022" w:rsidRDefault="001327E2" w:rsidP="008E3022">
      <w:r w:rsidRPr="001327E2">
        <w:t xml:space="preserve">Modelo de diagrama de </w:t>
      </w:r>
      <w:proofErr w:type="spellStart"/>
      <w:r w:rsidRPr="001327E2">
        <w:t>nassi</w:t>
      </w:r>
      <w:proofErr w:type="spellEnd"/>
      <w:r w:rsidRPr="001327E2">
        <w:t xml:space="preserve"> </w:t>
      </w:r>
      <w:proofErr w:type="spellStart"/>
      <w:r w:rsidRPr="001327E2">
        <w:t>schneiderman</w:t>
      </w:r>
      <w:proofErr w:type="spellEnd"/>
    </w:p>
    <w:p w:rsidR="008E3022" w:rsidRDefault="001327E2">
      <w:pPr>
        <w:rPr>
          <w:noProof/>
        </w:rPr>
      </w:pPr>
      <w:r>
        <w:rPr>
          <w:noProof/>
          <w:lang w:val="es-GT" w:eastAsia="es-GT"/>
        </w:rPr>
        <w:drawing>
          <wp:inline distT="0" distB="0" distL="0" distR="0">
            <wp:extent cx="2819400" cy="1246703"/>
            <wp:effectExtent l="0" t="0" r="0" b="0"/>
            <wp:docPr id="5" name="Imagen 5" descr="Diagrama Nassi-Shneiderman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Nassi-Shneiderman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98" cy="126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1" w:rsidRDefault="00496861"/>
    <w:p w:rsidR="00496861" w:rsidRDefault="00496861"/>
    <w:p w:rsidR="00496861" w:rsidRDefault="00496861"/>
    <w:p w:rsidR="00496861" w:rsidRDefault="00496861"/>
    <w:p w:rsidR="00496861" w:rsidRDefault="00496861"/>
    <w:p w:rsidR="001327E2" w:rsidRDefault="001327E2">
      <w:pPr>
        <w:rPr>
          <w:noProof/>
        </w:rPr>
      </w:pPr>
      <w:r w:rsidRPr="001327E2">
        <w:lastRenderedPageBreak/>
        <w:t>Modelo de diagrama de</w:t>
      </w:r>
      <w:r>
        <w:t xml:space="preserve"> flujo</w:t>
      </w:r>
    </w:p>
    <w:p w:rsidR="001327E2" w:rsidRDefault="001327E2">
      <w:pPr>
        <w:rPr>
          <w:noProof/>
        </w:rPr>
      </w:pPr>
      <w:r>
        <w:rPr>
          <w:noProof/>
          <w:lang w:val="es-GT" w:eastAsia="es-GT"/>
        </w:rPr>
        <w:drawing>
          <wp:inline distT="0" distB="0" distL="0" distR="0">
            <wp:extent cx="1333500" cy="1819117"/>
            <wp:effectExtent l="0" t="0" r="0" b="0"/>
            <wp:docPr id="6" name="Imagen 6" descr="Diagrama de fluj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fluj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77" cy="182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E2" w:rsidRDefault="001327E2" w:rsidP="001327E2">
      <w:pPr>
        <w:rPr>
          <w:noProof/>
        </w:rPr>
      </w:pPr>
      <w:r>
        <w:rPr>
          <w:noProof/>
        </w:rPr>
        <w:t>Escriba un algoritmo para cambiar la llanta de un carro</w:t>
      </w:r>
    </w:p>
    <w:p w:rsidR="001327E2" w:rsidRDefault="001327E2" w:rsidP="001327E2">
      <w:pPr>
        <w:rPr>
          <w:noProof/>
        </w:rPr>
      </w:pPr>
      <w:r>
        <w:rPr>
          <w:noProof/>
        </w:rPr>
        <w:t>cambiar la llanta de un auto (versión chapina) :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Aflojar los chuchos, con la llave de chuchos .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Levantar eI carro con el gato.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Quitar los chuchos.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Quitar la llanta.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Poner la Llanta de repuesto.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Poner los chuchos y enroscar sin apretar a1 máximo.</w:t>
      </w:r>
    </w:p>
    <w:p w:rsidR="001327E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Bajar el carro y quitar eI gato.</w:t>
      </w:r>
    </w:p>
    <w:p w:rsidR="008E3022" w:rsidRDefault="001327E2" w:rsidP="001327E2">
      <w:pPr>
        <w:pStyle w:val="Prrafodelista"/>
        <w:numPr>
          <w:ilvl w:val="0"/>
          <w:numId w:val="16"/>
        </w:numPr>
        <w:rPr>
          <w:noProof/>
        </w:rPr>
      </w:pPr>
      <w:r>
        <w:rPr>
          <w:noProof/>
        </w:rPr>
        <w:t>Apretar los chuchos, con la llave de chuchos .</w:t>
      </w:r>
    </w:p>
    <w:p w:rsidR="001327E2" w:rsidRDefault="001327E2" w:rsidP="001327E2">
      <w:pPr>
        <w:pStyle w:val="Prrafodelista"/>
        <w:ind w:left="540"/>
        <w:rPr>
          <w:noProof/>
        </w:rPr>
      </w:pPr>
    </w:p>
    <w:p w:rsidR="001327E2" w:rsidRDefault="001327E2" w:rsidP="001327E2">
      <w:pPr>
        <w:ind w:left="540"/>
        <w:rPr>
          <w:noProof/>
        </w:rPr>
      </w:pPr>
      <w:r>
        <w:rPr>
          <w:noProof/>
        </w:rPr>
        <w:t>ALGORITMO DE COMO PREPARAR UN CAFÉ CON LECHE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Coger una taza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Cogerel café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Coger una cuchara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Coger una pava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Abrir la llave del agua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Llenar la pava con agua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Cerrar la llave del agua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Coger un encendedor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Si no tiene encendedor, puede comprar/usar fósforos (DECISIÓN)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Con el encendedor/fósforo prenderla hornalla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Poner a calentar la pava con el agua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Retirar la pava con agua cuando eI agua hierva</w:t>
      </w:r>
    </w:p>
    <w:p w:rsidR="001327E2" w:rsidRDefault="001327E2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Poner</w:t>
      </w:r>
      <w:r w:rsidR="00496861">
        <w:rPr>
          <w:noProof/>
        </w:rPr>
        <w:t xml:space="preserve"> </w:t>
      </w:r>
      <w:r>
        <w:rPr>
          <w:noProof/>
        </w:rPr>
        <w:t>con la cuchara la cantidad deseada de café en la taza</w:t>
      </w:r>
    </w:p>
    <w:p w:rsidR="00496861" w:rsidRDefault="00496861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Verter agua  caliente en la taza</w:t>
      </w:r>
    </w:p>
    <w:p w:rsidR="00496861" w:rsidRDefault="00496861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Coger el azúcar (opcional)</w:t>
      </w:r>
    </w:p>
    <w:p w:rsidR="00496861" w:rsidRDefault="00496861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Si quiere que su café quede dulce, agréguele azúcarcon una cuchara (DECISIàN2</w:t>
      </w:r>
    </w:p>
    <w:p w:rsidR="00496861" w:rsidRDefault="00496861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Guardare/ azúcar</w:t>
      </w:r>
    </w:p>
    <w:p w:rsidR="00496861" w:rsidRDefault="00496861" w:rsidP="00496861">
      <w:pPr>
        <w:pStyle w:val="Prrafodelista"/>
        <w:numPr>
          <w:ilvl w:val="0"/>
          <w:numId w:val="24"/>
        </w:numPr>
        <w:rPr>
          <w:noProof/>
        </w:rPr>
      </w:pPr>
      <w:r>
        <w:rPr>
          <w:noProof/>
        </w:rPr>
        <w:t>Revolver(REPITICION)</w:t>
      </w:r>
    </w:p>
    <w:p w:rsidR="008E3022" w:rsidRDefault="00496861">
      <w:pPr>
        <w:rPr>
          <w:noProof/>
        </w:rPr>
      </w:pPr>
      <w:r>
        <w:rPr>
          <w:noProof/>
        </w:rPr>
        <w:lastRenderedPageBreak/>
        <w:t>La suma de dos numeros:</w:t>
      </w:r>
    </w:p>
    <w:p w:rsidR="00496861" w:rsidRDefault="00496861" w:rsidP="00496861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Agarramos la primera cantidad y la segunda cantidad</w:t>
      </w:r>
    </w:p>
    <w:p w:rsidR="00496861" w:rsidRDefault="00496861" w:rsidP="00496861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Ponemos una cantidad de lado derecho y otra del lado izquierdo</w:t>
      </w:r>
    </w:p>
    <w:p w:rsidR="00496861" w:rsidRDefault="00496861" w:rsidP="00496861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 xml:space="preserve">Agregamos el signo + en medio de ambas cantidades </w:t>
      </w:r>
    </w:p>
    <w:p w:rsidR="00496861" w:rsidRDefault="00496861" w:rsidP="00496861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Operamos</w:t>
      </w:r>
    </w:p>
    <w:p w:rsidR="00496861" w:rsidRDefault="00496861" w:rsidP="00496861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Escribimos el resultado</w:t>
      </w:r>
    </w:p>
    <w:p w:rsidR="008E3022" w:rsidRDefault="004B595E" w:rsidP="004B595E">
      <w:pPr>
        <w:pStyle w:val="Ttulo1"/>
        <w:rPr>
          <w:noProof/>
        </w:rPr>
      </w:pPr>
      <w:r>
        <w:rPr>
          <w:noProof/>
        </w:rPr>
        <w:t xml:space="preserve">1.5.2 Diagrama de Flujo </w:t>
      </w:r>
    </w:p>
    <w:p w:rsidR="00537548" w:rsidRDefault="00537548" w:rsidP="00537548">
      <w:pPr>
        <w:rPr>
          <w:noProof/>
        </w:rPr>
      </w:pPr>
      <w:r>
        <w:rPr>
          <w:noProof/>
        </w:rPr>
        <w:t>Dibujar diagramas de flujo o flujogramas es una técnica que se ha utilizado desde los inicios mismos de la programación de computadoras y es particularmente útil cuando se hace una introducción a la ciencia y al arte de programar. Esto, debido a que la simbología es sumamente similar , como versa el refrán, "vale más una imagen que mil palabras". De</w:t>
      </w:r>
    </w:p>
    <w:p w:rsidR="008E3022" w:rsidRDefault="008E3022">
      <w:pPr>
        <w:rPr>
          <w:noProof/>
        </w:rPr>
      </w:pPr>
    </w:p>
    <w:p w:rsidR="00F54F33" w:rsidRDefault="00F54F33" w:rsidP="00F54F33">
      <w:pPr>
        <w:rPr>
          <w:noProof/>
        </w:rPr>
      </w:pPr>
      <w:r>
        <w:rPr>
          <w:noProof/>
        </w:rPr>
        <w:t>Los diagramas de flujo son una representación gráfica de un algoritmo. Muestran</w:t>
      </w:r>
    </w:p>
    <w:p w:rsidR="00F54F33" w:rsidRDefault="00F54F33" w:rsidP="00F54F33">
      <w:pPr>
        <w:rPr>
          <w:noProof/>
        </w:rPr>
      </w:pPr>
      <w:r>
        <w:rPr>
          <w:noProof/>
        </w:rPr>
        <w:t>los pasos a seguir para la solución de un problema, y se valen de símbolos</w:t>
      </w:r>
    </w:p>
    <w:p w:rsidR="00F54F33" w:rsidRDefault="00F54F33" w:rsidP="00F54F33">
      <w:pPr>
        <w:rPr>
          <w:noProof/>
        </w:rPr>
      </w:pPr>
      <w:r>
        <w:rPr>
          <w:noProof/>
        </w:rPr>
        <w:t>estandarizados. En las siguientes líneas se listarán algunos lineamientos básicos sugeridos</w:t>
      </w:r>
    </w:p>
    <w:p w:rsidR="00F54F33" w:rsidRDefault="00F54F33" w:rsidP="00F54F33">
      <w:pPr>
        <w:rPr>
          <w:noProof/>
        </w:rPr>
      </w:pPr>
      <w:r>
        <w:rPr>
          <w:noProof/>
        </w:rPr>
        <w:t>para elaborar diagramas de flujo.</w:t>
      </w:r>
    </w:p>
    <w:p w:rsidR="00F54F33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Un diagrama de flujo debe ser simple, claro y general.</w:t>
      </w:r>
    </w:p>
    <w:p w:rsidR="00F54F33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Todo diagrama de flujo debe indicar claramente su inicio y su fin.</w:t>
      </w:r>
    </w:p>
    <w:p w:rsidR="00F54F33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Las flechas, o líneas de flujo, deben ser rectas, verticales u horizontales.</w:t>
      </w:r>
    </w:p>
    <w:p w:rsidR="00F54F33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EI flujo del diagrama debe ir de aniba hacia abajo y/o de izquierda a derecha,</w:t>
      </w:r>
    </w:p>
    <w:p w:rsidR="00F54F33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siempre que sea posible.</w:t>
      </w:r>
    </w:p>
    <w:p w:rsidR="00F54F33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Cuando sea posible, los símbolos deben dibujarse proporcionalmente.</w:t>
      </w:r>
    </w:p>
    <w:p w:rsidR="00CE2FDE" w:rsidRDefault="00F54F33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No deben existir partes por las cuales nunca pase la lógica del algoritmo en</w:t>
      </w:r>
      <w:r w:rsidR="00CE2FDE">
        <w:rPr>
          <w:noProof/>
        </w:rPr>
        <w:t xml:space="preserve"> </w:t>
      </w:r>
      <w:r>
        <w:rPr>
          <w:noProof/>
        </w:rPr>
        <w:t>ejecución.</w:t>
      </w:r>
    </w:p>
    <w:p w:rsidR="00CE2FDE" w:rsidRDefault="00CE2FDE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Use los conectores, en la misma o diferente página, para evitar que las flechas del flujo entorpezcan la claridad del diagrama, pero no abuse de ellos.</w:t>
      </w:r>
    </w:p>
    <w:p w:rsidR="00CE2FDE" w:rsidRDefault="00CE2FDE" w:rsidP="00CE2FD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</w:rPr>
        <w:t>A excepción del símbolo de decisión y del símbolo de ciclos, los símbolos pueden ser precedidos de una o varias flechas, pero sólo pueden ser seguidos por una flecha.</w:t>
      </w:r>
    </w:p>
    <w:p w:rsidR="008E3022" w:rsidRDefault="004B595E">
      <w:pPr>
        <w:rPr>
          <w:noProof/>
        </w:rPr>
      </w:pPr>
      <w:r>
        <w:rPr>
          <w:noProof/>
          <w:lang w:val="es-GT" w:eastAsia="es-GT"/>
        </w:rPr>
        <w:lastRenderedPageBreak/>
        <w:drawing>
          <wp:inline distT="0" distB="0" distL="0" distR="0">
            <wp:extent cx="3905795" cy="41725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8153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5E" w:rsidRDefault="004B595E">
      <w:pPr>
        <w:rPr>
          <w:noProof/>
        </w:rPr>
      </w:pPr>
      <w:r>
        <w:rPr>
          <w:noProof/>
          <w:lang w:val="es-GT" w:eastAsia="es-GT"/>
        </w:rPr>
        <w:drawing>
          <wp:inline distT="0" distB="0" distL="0" distR="0">
            <wp:extent cx="3962953" cy="104789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86E4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5E" w:rsidRDefault="004B595E">
      <w:pPr>
        <w:rPr>
          <w:noProof/>
        </w:rPr>
      </w:pPr>
    </w:p>
    <w:p w:rsidR="004B595E" w:rsidRDefault="004B595E" w:rsidP="004B595E">
      <w:pPr>
        <w:pStyle w:val="Ttulo1"/>
        <w:rPr>
          <w:noProof/>
        </w:rPr>
      </w:pPr>
      <w:r>
        <w:rPr>
          <w:noProof/>
        </w:rPr>
        <w:t>1.6 Validacion del Diseño</w:t>
      </w:r>
    </w:p>
    <w:p w:rsidR="004B595E" w:rsidRDefault="004B595E" w:rsidP="004B595E">
      <w:r>
        <w:t>Todo proceso de resolución de problemas debiera tener, implícita o explícitamente, como mínimo una etapa de verificación en la cual se cuestione y se valide el correcto diseño de la solución.</w:t>
      </w:r>
    </w:p>
    <w:p w:rsidR="004B595E" w:rsidRPr="004B595E" w:rsidRDefault="004B595E" w:rsidP="004B595E">
      <w:r>
        <w:t xml:space="preserve">Para validar los diseños, en </w:t>
      </w:r>
      <w:proofErr w:type="spellStart"/>
      <w:r>
        <w:t>eI</w:t>
      </w:r>
      <w:proofErr w:type="spellEnd"/>
      <w:r>
        <w:t xml:space="preserve"> contexto de esta obra, se sugiere realizar una ejecución a mano, completa o parcial, de sus algoritmos. Para ello se debe simular la ejecución siguiendo la secuencia de instrucciones escritas en el diseño.</w:t>
      </w:r>
    </w:p>
    <w:p w:rsidR="008E3022" w:rsidRDefault="004B595E" w:rsidP="004B595E">
      <w:pPr>
        <w:pStyle w:val="Ttulo1"/>
        <w:rPr>
          <w:noProof/>
        </w:rPr>
      </w:pPr>
      <w:r>
        <w:rPr>
          <w:noProof/>
        </w:rPr>
        <w:lastRenderedPageBreak/>
        <w:t>1.6.1 Datos de prueba</w:t>
      </w:r>
    </w:p>
    <w:p w:rsidR="004B595E" w:rsidRDefault="004B595E" w:rsidP="004B595E">
      <w:r>
        <w:t>La selección de los datos de prueba es la base para una correcta validación del diseño. Básicamente, existen cuatro tipos de datos de prueba:</w:t>
      </w:r>
    </w:p>
    <w:p w:rsidR="004B595E" w:rsidRDefault="004B595E" w:rsidP="004B595E">
      <w:pPr>
        <w:pStyle w:val="Prrafodelista"/>
        <w:numPr>
          <w:ilvl w:val="0"/>
          <w:numId w:val="28"/>
        </w:numPr>
      </w:pPr>
      <w:r>
        <w:t>Típicos</w:t>
      </w:r>
    </w:p>
    <w:p w:rsidR="004B595E" w:rsidRDefault="004B595E" w:rsidP="004B595E">
      <w:pPr>
        <w:pStyle w:val="Prrafodelista"/>
        <w:numPr>
          <w:ilvl w:val="0"/>
          <w:numId w:val="28"/>
        </w:numPr>
      </w:pPr>
      <w:r>
        <w:t>Ilegales</w:t>
      </w:r>
    </w:p>
    <w:p w:rsidR="004B595E" w:rsidRDefault="004B595E" w:rsidP="004B595E">
      <w:pPr>
        <w:pStyle w:val="Prrafodelista"/>
        <w:numPr>
          <w:ilvl w:val="0"/>
          <w:numId w:val="28"/>
        </w:numPr>
      </w:pPr>
      <w:r>
        <w:t>Extremos</w:t>
      </w:r>
    </w:p>
    <w:p w:rsidR="004B595E" w:rsidRDefault="004B595E" w:rsidP="004B595E">
      <w:pPr>
        <w:pStyle w:val="Prrafodelista"/>
        <w:numPr>
          <w:ilvl w:val="0"/>
          <w:numId w:val="28"/>
        </w:numPr>
      </w:pPr>
      <w:r>
        <w:t>Aleatorios</w:t>
      </w:r>
    </w:p>
    <w:p w:rsidR="004B595E" w:rsidRDefault="004B595E" w:rsidP="004B595E"/>
    <w:p w:rsidR="004B595E" w:rsidRDefault="004B595E" w:rsidP="004B595E">
      <w:pPr>
        <w:spacing w:after="0"/>
      </w:pPr>
      <w:r w:rsidRPr="004B595E">
        <w:t>Los datos de prueba típicos son los valores más usuales dentro del dominio del problema.</w:t>
      </w:r>
      <w:r>
        <w:t xml:space="preserve"> </w:t>
      </w:r>
      <w:r w:rsidRPr="004B595E">
        <w:t>Inicie siempre la validación de sus diseños con datos típic</w:t>
      </w:r>
      <w:r>
        <w:t xml:space="preserve">os. Estos datos de prueba deben </w:t>
      </w:r>
      <w:r w:rsidRPr="004B595E">
        <w:t>ser sencillos, de modo que los resultados sean verificables en forma rápida.</w:t>
      </w:r>
    </w:p>
    <w:p w:rsidR="004B595E" w:rsidRPr="004B595E" w:rsidRDefault="004B595E" w:rsidP="004B595E">
      <w:pPr>
        <w:spacing w:after="0"/>
      </w:pPr>
      <w:r w:rsidRPr="004B595E">
        <w:t>Los datos ilegales son aquellos valores que no están</w:t>
      </w:r>
      <w:r>
        <w:t xml:space="preserve"> permitidos para el problema en </w:t>
      </w:r>
      <w:r w:rsidRPr="004B595E">
        <w:t xml:space="preserve">particular, pero que su diseño debe contemplar a efecto de </w:t>
      </w:r>
      <w:r>
        <w:t xml:space="preserve">reaccionar adecuadamente a esta </w:t>
      </w:r>
      <w:r w:rsidRPr="004B595E">
        <w:t>posibilidad. EI ejemplo típico de estos datos de prueba se da en la selección de</w:t>
      </w:r>
      <w:r>
        <w:t xml:space="preserve"> opciones </w:t>
      </w:r>
      <w:r w:rsidRPr="004B595E">
        <w:t>alfanuméricas en un menú. Si, por ejemplo, el menú princi</w:t>
      </w:r>
      <w:r>
        <w:t xml:space="preserve">pal de un sistema contempla las </w:t>
      </w:r>
      <w:r w:rsidRPr="004B595E">
        <w:t>opciones:</w:t>
      </w:r>
    </w:p>
    <w:p w:rsidR="004B595E" w:rsidRPr="004B595E" w:rsidRDefault="004B595E" w:rsidP="004B595E">
      <w:pPr>
        <w:spacing w:after="0"/>
      </w:pPr>
      <w:r w:rsidRPr="004B595E">
        <w:t>1. Ingreso</w:t>
      </w:r>
    </w:p>
    <w:p w:rsidR="004B595E" w:rsidRPr="004B595E" w:rsidRDefault="004B595E" w:rsidP="004B595E">
      <w:pPr>
        <w:spacing w:after="0"/>
      </w:pPr>
      <w:r w:rsidRPr="004B595E">
        <w:t>2. Proceso</w:t>
      </w:r>
    </w:p>
    <w:p w:rsidR="004B595E" w:rsidRPr="004B595E" w:rsidRDefault="004B595E" w:rsidP="004B595E">
      <w:pPr>
        <w:spacing w:after="0"/>
      </w:pPr>
      <w:r w:rsidRPr="004B595E">
        <w:t>3. Reporte</w:t>
      </w:r>
    </w:p>
    <w:p w:rsidR="004B595E" w:rsidRPr="004B595E" w:rsidRDefault="004B595E" w:rsidP="004B595E">
      <w:pPr>
        <w:spacing w:after="0"/>
      </w:pPr>
      <w:r w:rsidRPr="004B595E">
        <w:t>4. Salir</w:t>
      </w:r>
    </w:p>
    <w:p w:rsidR="004B595E" w:rsidRPr="004B595E" w:rsidRDefault="004B595E" w:rsidP="004B595E">
      <w:pPr>
        <w:spacing w:after="0"/>
      </w:pPr>
      <w:r w:rsidRPr="004B595E">
        <w:t>Se debería probar el sistema con valores que estuvieran fuer</w:t>
      </w:r>
      <w:r>
        <w:t xml:space="preserve">a del rango válido de opciones. </w:t>
      </w:r>
      <w:r w:rsidRPr="004B595E">
        <w:t xml:space="preserve">Los datos extremos son aquellos valores que están en </w:t>
      </w:r>
      <w:r>
        <w:t xml:space="preserve">la frontera del rango válido de </w:t>
      </w:r>
      <w:r w:rsidRPr="004B595E">
        <w:t>opciones. Particularmente los contadores y las dimension</w:t>
      </w:r>
      <w:r>
        <w:t xml:space="preserve">es de los arreglos de datos son </w:t>
      </w:r>
      <w:r w:rsidRPr="004B595E">
        <w:t>susceptibles a errores en sus valores extremos.</w:t>
      </w:r>
    </w:p>
    <w:p w:rsidR="004B595E" w:rsidRDefault="004B595E" w:rsidP="004B595E">
      <w:r>
        <w:t>EI último tipo de datos de prueba son valores tomados de forma aleatoria, es decir, al azar.</w:t>
      </w:r>
    </w:p>
    <w:p w:rsidR="004B595E" w:rsidRDefault="004B595E" w:rsidP="004B595E"/>
    <w:p w:rsidR="00783B5A" w:rsidRDefault="00783B5A" w:rsidP="00783B5A">
      <w:pPr>
        <w:pStyle w:val="Ttulo1"/>
      </w:pPr>
      <w:r>
        <w:t>1.7 Desarrollo</w:t>
      </w:r>
    </w:p>
    <w:p w:rsidR="00783B5A" w:rsidRDefault="00783B5A" w:rsidP="00783B5A">
      <w:r>
        <w:t xml:space="preserve">En esta obra se </w:t>
      </w:r>
      <w:proofErr w:type="spellStart"/>
      <w:r>
        <w:t>Ie</w:t>
      </w:r>
      <w:proofErr w:type="spellEnd"/>
      <w:r>
        <w:t xml:space="preserve"> llama desarrollo a la etapa del ciclo de vida del software en la que el diseño realizado se transcribe a uno o más lenguajes de programación, con </w:t>
      </w:r>
      <w:proofErr w:type="spellStart"/>
      <w:r>
        <w:t>eI</w:t>
      </w:r>
      <w:proofErr w:type="spellEnd"/>
      <w:r>
        <w:t xml:space="preserve"> objeto de crear un programa que se ejecute en una computadora en panicular. En esta etapa se realizan varias actividades, sin embargo, es común que se haga referencia a ella como etapa de codificación o simplemente programación.</w:t>
      </w:r>
    </w:p>
    <w:p w:rsidR="00783B5A" w:rsidRDefault="00783B5A" w:rsidP="00783B5A">
      <w:pPr>
        <w:pStyle w:val="Ttulo1"/>
      </w:pPr>
      <w:r>
        <w:lastRenderedPageBreak/>
        <w:t>1.7.1 Paradigmas de Programación</w:t>
      </w:r>
    </w:p>
    <w:p w:rsidR="001D5049" w:rsidRDefault="001D5049" w:rsidP="001D5049">
      <w:r>
        <w:t>Como su nombre 10 indica, la programaci6n secuencial se caracteriza por una secuencia de instrucciones, las cuales son ejecutadas una tras Otra.</w:t>
      </w:r>
    </w:p>
    <w:p w:rsidR="001D5049" w:rsidRDefault="001D5049" w:rsidP="001D5049">
      <w:pPr>
        <w:rPr>
          <w:rStyle w:val="ui-provider"/>
        </w:rPr>
      </w:pPr>
      <w:r>
        <w:rPr>
          <w:rStyle w:val="ui-provider"/>
        </w:rPr>
        <w:t>En la programación estructurada se proponen básicamente, tres tipos de estructuras las</w:t>
      </w:r>
      <w:r>
        <w:t xml:space="preserve"> </w:t>
      </w:r>
      <w:r>
        <w:rPr>
          <w:rStyle w:val="ui-provider"/>
        </w:rPr>
        <w:t>cuales se pueden agrupar en rutinas. Las estructuras</w:t>
      </w:r>
      <w:r>
        <w:br/>
      </w:r>
      <w:r>
        <w:rPr>
          <w:rStyle w:val="ui-provider"/>
        </w:rPr>
        <w:t>básicas propuestas en este paradigma son: estructuras secuenciales, estructuras selectivas y</w:t>
      </w:r>
      <w:r>
        <w:t xml:space="preserve"> </w:t>
      </w:r>
      <w:r>
        <w:rPr>
          <w:rStyle w:val="ui-provider"/>
        </w:rPr>
        <w:t>estructurarse repetitivas.</w:t>
      </w:r>
    </w:p>
    <w:p w:rsidR="001D5049" w:rsidRDefault="001D5049" w:rsidP="001D5049">
      <w:pPr>
        <w:rPr>
          <w:rStyle w:val="ui-provider"/>
        </w:rPr>
      </w:pPr>
      <w:r>
        <w:rPr>
          <w:rStyle w:val="ui-provider"/>
        </w:rPr>
        <w:t>U</w:t>
      </w:r>
      <w:r w:rsidRPr="001D5049">
        <w:rPr>
          <w:rStyle w:val="ui-provider"/>
        </w:rPr>
        <w:t xml:space="preserve">no de los principales conceptos que introduce la </w:t>
      </w:r>
      <w:r>
        <w:rPr>
          <w:rStyle w:val="ui-provider"/>
        </w:rPr>
        <w:t>programaci6n estructurada es la abstracción.</w:t>
      </w:r>
    </w:p>
    <w:p w:rsidR="001D5049" w:rsidRDefault="001D5049" w:rsidP="001D5049">
      <w:pPr>
        <w:rPr>
          <w:rStyle w:val="ui-provider"/>
        </w:rPr>
      </w:pPr>
      <w:r w:rsidRPr="001D5049">
        <w:rPr>
          <w:rStyle w:val="ui-provider"/>
        </w:rPr>
        <w:t>La programación orientada a objetos surge como un nuev</w:t>
      </w:r>
      <w:r>
        <w:rPr>
          <w:rStyle w:val="ui-provider"/>
        </w:rPr>
        <w:t xml:space="preserve">o paradigma que permite acoplar </w:t>
      </w:r>
      <w:r w:rsidRPr="001D5049">
        <w:rPr>
          <w:rStyle w:val="ui-provider"/>
        </w:rPr>
        <w:t xml:space="preserve">el diseño de programas a situaciones del mundo real. </w:t>
      </w:r>
      <w:r>
        <w:rPr>
          <w:rStyle w:val="ui-provider"/>
        </w:rPr>
        <w:t xml:space="preserve">Las entidades centrales son IOS </w:t>
      </w:r>
      <w:r w:rsidRPr="001D5049">
        <w:rPr>
          <w:rStyle w:val="ui-provider"/>
        </w:rPr>
        <w:t>objetos, que son tipos de datos que encapsulan estructur</w:t>
      </w:r>
      <w:r>
        <w:rPr>
          <w:rStyle w:val="ui-provider"/>
        </w:rPr>
        <w:t xml:space="preserve">as de datos y las operaciones o </w:t>
      </w:r>
      <w:r w:rsidRPr="001D5049">
        <w:rPr>
          <w:rStyle w:val="ui-provider"/>
        </w:rPr>
        <w:t>algoritmos que manipulan esos datos. Este paradigma d</w:t>
      </w:r>
      <w:r>
        <w:rPr>
          <w:rStyle w:val="ui-provider"/>
        </w:rPr>
        <w:t xml:space="preserve">e programaci6n se fundamenta en </w:t>
      </w:r>
      <w:r w:rsidRPr="001D5049">
        <w:rPr>
          <w:rStyle w:val="ui-provider"/>
        </w:rPr>
        <w:t>los siguientes conceptos: objeto, clase, métodos, me</w:t>
      </w:r>
      <w:r>
        <w:rPr>
          <w:rStyle w:val="ui-provider"/>
        </w:rPr>
        <w:t>nsajes, herencia, polimorfismo, abstracció</w:t>
      </w:r>
      <w:r w:rsidRPr="001D5049">
        <w:rPr>
          <w:rStyle w:val="ui-provider"/>
        </w:rPr>
        <w:t>n y encapsulamiento.</w:t>
      </w:r>
    </w:p>
    <w:p w:rsidR="001D5049" w:rsidRDefault="005C371F" w:rsidP="001D5049">
      <w:pPr>
        <w:rPr>
          <w:rStyle w:val="ui-provider"/>
        </w:rPr>
      </w:pPr>
      <w:r>
        <w:rPr>
          <w:rStyle w:val="ui-provider"/>
        </w:rPr>
        <w:t>Un fenó</w:t>
      </w:r>
      <w:r w:rsidRPr="001D5049">
        <w:rPr>
          <w:rStyle w:val="ui-provider"/>
        </w:rPr>
        <w:t>meno</w:t>
      </w:r>
      <w:r w:rsidR="001D5049" w:rsidRPr="001D5049">
        <w:rPr>
          <w:rStyle w:val="ui-provider"/>
        </w:rPr>
        <w:t xml:space="preserve"> interesante relacionado con los paradigmas</w:t>
      </w:r>
      <w:r w:rsidR="001D5049">
        <w:rPr>
          <w:rStyle w:val="ui-provider"/>
        </w:rPr>
        <w:t xml:space="preserve"> básicos de programación es que </w:t>
      </w:r>
      <w:r w:rsidR="001D5049" w:rsidRPr="001D5049">
        <w:rPr>
          <w:rStyle w:val="ui-provider"/>
        </w:rPr>
        <w:t>ninguno ha anulado al anterior, es más, cada nuevo paradigm</w:t>
      </w:r>
      <w:r w:rsidR="001D5049">
        <w:rPr>
          <w:rStyle w:val="ui-provider"/>
        </w:rPr>
        <w:t xml:space="preserve">a ha utilizado el anterior y ha </w:t>
      </w:r>
      <w:r w:rsidR="001D5049" w:rsidRPr="001D5049">
        <w:rPr>
          <w:rStyle w:val="ui-provider"/>
        </w:rPr>
        <w:t>amp</w:t>
      </w:r>
      <w:r>
        <w:rPr>
          <w:rStyle w:val="ui-provider"/>
        </w:rPr>
        <w:t xml:space="preserve">liado las posibilidades para </w:t>
      </w:r>
      <w:proofErr w:type="spellStart"/>
      <w:r>
        <w:rPr>
          <w:rStyle w:val="ui-provider"/>
        </w:rPr>
        <w:t>Ios</w:t>
      </w:r>
      <w:proofErr w:type="spellEnd"/>
      <w:r w:rsidR="001D5049" w:rsidRPr="001D5049">
        <w:rPr>
          <w:rStyle w:val="ui-provider"/>
        </w:rPr>
        <w:t xml:space="preserve"> programadores. </w:t>
      </w:r>
    </w:p>
    <w:p w:rsidR="005C371F" w:rsidRDefault="005C371F" w:rsidP="005C371F">
      <w:pPr>
        <w:rPr>
          <w:rStyle w:val="ui-provider"/>
        </w:rPr>
      </w:pPr>
      <w:r>
        <w:rPr>
          <w:rStyle w:val="ui-provider"/>
        </w:rPr>
        <w:t>Paradigmas de programación. De manera que es probable que en sus investigaciones</w:t>
      </w:r>
      <w:r>
        <w:br/>
      </w:r>
      <w:r>
        <w:rPr>
          <w:rStyle w:val="ui-provider"/>
        </w:rPr>
        <w:t>encuentre Otros Tipos de programación que sean clasificados como paradigmas, entre otros:</w:t>
      </w:r>
      <w:r>
        <w:br/>
      </w:r>
      <w:r>
        <w:rPr>
          <w:rStyle w:val="ui-provider"/>
        </w:rPr>
        <w:t>Programación declarativa</w:t>
      </w:r>
      <w:r>
        <w:br/>
      </w:r>
      <w:r>
        <w:rPr>
          <w:rStyle w:val="ui-provider"/>
        </w:rPr>
        <w:t>Programación funcional</w:t>
      </w:r>
    </w:p>
    <w:p w:rsidR="005C371F" w:rsidRDefault="005C371F" w:rsidP="005C371F">
      <w:pPr>
        <w:rPr>
          <w:rFonts w:eastAsia="Times New Roman" w:cs="Times New Roman"/>
          <w:color w:val="auto"/>
          <w:sz w:val="24"/>
          <w:szCs w:val="24"/>
          <w:lang w:val="es-GT" w:eastAsia="es-GT"/>
        </w:rPr>
      </w:pPr>
      <w:r w:rsidRPr="005C371F">
        <w:rPr>
          <w:rFonts w:eastAsia="Times New Roman" w:cs="Times New Roman"/>
          <w:color w:val="auto"/>
          <w:sz w:val="24"/>
          <w:szCs w:val="24"/>
          <w:lang w:val="es-GT" w:eastAsia="es-GT"/>
        </w:rPr>
        <w:t>Programación lógica</w:t>
      </w:r>
      <w:r w:rsidRPr="005C371F">
        <w:rPr>
          <w:rFonts w:eastAsia="Times New Roman" w:cs="Times New Roman"/>
          <w:color w:val="auto"/>
          <w:sz w:val="24"/>
          <w:szCs w:val="24"/>
          <w:lang w:val="es-GT" w:eastAsia="es-GT"/>
        </w:rPr>
        <w:br/>
        <w:t>Programación orientada a eventos</w:t>
      </w:r>
    </w:p>
    <w:p w:rsidR="005C371F" w:rsidRDefault="005C371F" w:rsidP="005C371F">
      <w:pPr>
        <w:pStyle w:val="Ttulo1"/>
        <w:rPr>
          <w:rStyle w:val="ui-provider"/>
        </w:rPr>
      </w:pPr>
      <w:r>
        <w:rPr>
          <w:rStyle w:val="ui-provider"/>
        </w:rPr>
        <w:t xml:space="preserve">1.7.2 Lenguaje de </w:t>
      </w:r>
      <w:proofErr w:type="spellStart"/>
      <w:r>
        <w:rPr>
          <w:rStyle w:val="ui-provider"/>
        </w:rPr>
        <w:t>Programacion</w:t>
      </w:r>
      <w:proofErr w:type="spellEnd"/>
    </w:p>
    <w:p w:rsidR="005C371F" w:rsidRDefault="005C371F" w:rsidP="005C371F">
      <w:r>
        <w:t xml:space="preserve">Lenguaje de </w:t>
      </w:r>
      <w:r w:rsidR="00812792">
        <w:t>programación</w:t>
      </w:r>
      <w:r>
        <w:t xml:space="preserve"> es un conjunto</w:t>
      </w:r>
      <w:r w:rsidR="00812792">
        <w:t xml:space="preserve"> de reglas e instrucciones estandarizadas para l</w:t>
      </w:r>
      <w:r>
        <w:t xml:space="preserve">a </w:t>
      </w:r>
      <w:r w:rsidR="00812792">
        <w:t>creación</w:t>
      </w:r>
      <w:r>
        <w:t xml:space="preserve"> de programas de computadora.</w:t>
      </w:r>
    </w:p>
    <w:p w:rsidR="005C371F" w:rsidRPr="005C371F" w:rsidRDefault="00812792" w:rsidP="005C371F">
      <w:r>
        <w:t xml:space="preserve">Es </w:t>
      </w:r>
      <w:r w:rsidR="005C371F">
        <w:t xml:space="preserve">pertinente iniciar esta </w:t>
      </w:r>
      <w:r>
        <w:t>sección</w:t>
      </w:r>
      <w:r w:rsidR="005C371F">
        <w:t xml:space="preserve"> definiendo algunos términos. </w:t>
      </w:r>
      <w:r>
        <w:t>Primero</w:t>
      </w:r>
      <w:r w:rsidR="005C371F">
        <w:t xml:space="preserve"> es e</w:t>
      </w:r>
      <w:r>
        <w:t>l</w:t>
      </w:r>
      <w:r w:rsidR="005C371F">
        <w:t xml:space="preserve"> de programa de computadora. </w:t>
      </w:r>
      <w:r>
        <w:t>Básicamente</w:t>
      </w:r>
      <w:r w:rsidR="005C371F">
        <w:t>, es un conjunto de instrucciones detalladas que le indican a una computadora c6mo resolver un problema.</w:t>
      </w:r>
    </w:p>
    <w:p w:rsidR="005C371F" w:rsidRDefault="005C371F" w:rsidP="005C371F">
      <w:pPr>
        <w:rPr>
          <w:rStyle w:val="ui-provider"/>
        </w:rPr>
      </w:pPr>
      <w:r w:rsidRPr="005C371F">
        <w:rPr>
          <w:rStyle w:val="ui-provider"/>
        </w:rPr>
        <w:t>Existen muchas formas de clasificar los lenguajes d</w:t>
      </w:r>
      <w:r>
        <w:rPr>
          <w:rStyle w:val="ui-provider"/>
        </w:rPr>
        <w:t xml:space="preserve">e programaci6n. Una de ellas es </w:t>
      </w:r>
      <w:r w:rsidRPr="005C371F">
        <w:rPr>
          <w:rStyle w:val="ui-provider"/>
        </w:rPr>
        <w:t>clasificarlos según</w:t>
      </w:r>
      <w:r w:rsidR="00812792">
        <w:rPr>
          <w:rStyle w:val="ui-provider"/>
        </w:rPr>
        <w:t xml:space="preserve"> su grado de dependencia de l</w:t>
      </w:r>
      <w:r w:rsidRPr="005C371F">
        <w:rPr>
          <w:rStyle w:val="ui-provider"/>
        </w:rPr>
        <w:t>a máquina, de la siguiente manera:</w:t>
      </w:r>
    </w:p>
    <w:p w:rsidR="005C371F" w:rsidRPr="005C371F" w:rsidRDefault="005C371F" w:rsidP="005C371F">
      <w:pPr>
        <w:rPr>
          <w:rStyle w:val="ui-provider"/>
        </w:rPr>
      </w:pPr>
      <w:r w:rsidRPr="00812792">
        <w:rPr>
          <w:rStyle w:val="ui-provider"/>
          <w:u w:val="single"/>
        </w:rPr>
        <w:t>Lenguaje maquina</w:t>
      </w:r>
      <w:r w:rsidRPr="005C371F">
        <w:rPr>
          <w:rStyle w:val="ui-provider"/>
        </w:rPr>
        <w:t>: Consiste en sucesiones de dígitos bi</w:t>
      </w:r>
      <w:r>
        <w:rPr>
          <w:rStyle w:val="ui-provider"/>
        </w:rPr>
        <w:t xml:space="preserve">narios. Todas las instrucciones </w:t>
      </w:r>
      <w:r w:rsidRPr="005C371F">
        <w:rPr>
          <w:rStyle w:val="ui-provider"/>
        </w:rPr>
        <w:t>se</w:t>
      </w:r>
      <w:r>
        <w:rPr>
          <w:rStyle w:val="ui-provider"/>
        </w:rPr>
        <w:t xml:space="preserve"> </w:t>
      </w:r>
      <w:r w:rsidRPr="005C371F">
        <w:rPr>
          <w:rStyle w:val="ui-provider"/>
        </w:rPr>
        <w:t>escriben haciendo uso de secuencias de estos dígitos. Aún en la actualidad, es el único</w:t>
      </w:r>
      <w:r w:rsidR="00812792">
        <w:rPr>
          <w:rStyle w:val="ui-provider"/>
        </w:rPr>
        <w:t xml:space="preserve"> </w:t>
      </w:r>
      <w:r w:rsidRPr="005C371F">
        <w:rPr>
          <w:rStyle w:val="ui-provider"/>
        </w:rPr>
        <w:t>lenguaje interno que entiende la computadora; los progra</w:t>
      </w:r>
      <w:r w:rsidR="00812792">
        <w:rPr>
          <w:rStyle w:val="ui-provider"/>
        </w:rPr>
        <w:t xml:space="preserve">mas se escriben en </w:t>
      </w:r>
      <w:r w:rsidR="00812792">
        <w:rPr>
          <w:rStyle w:val="ui-provider"/>
        </w:rPr>
        <w:lastRenderedPageBreak/>
        <w:t xml:space="preserve">lenguajes de </w:t>
      </w:r>
      <w:r w:rsidRPr="005C371F">
        <w:rPr>
          <w:rStyle w:val="ui-provider"/>
        </w:rPr>
        <w:t xml:space="preserve">mayor nivel y se traducen a lenguaje de </w:t>
      </w:r>
      <w:r w:rsidR="00812792" w:rsidRPr="005C371F">
        <w:rPr>
          <w:rStyle w:val="ui-provider"/>
        </w:rPr>
        <w:t>máquina</w:t>
      </w:r>
      <w:r w:rsidR="00812792">
        <w:rPr>
          <w:rStyle w:val="ui-provider"/>
        </w:rPr>
        <w:t xml:space="preserve"> para que esta los</w:t>
      </w:r>
      <w:r w:rsidRPr="005C371F">
        <w:rPr>
          <w:rStyle w:val="ui-provider"/>
        </w:rPr>
        <w:t xml:space="preserve"> pueda ejecutar,</w:t>
      </w:r>
    </w:p>
    <w:p w:rsidR="005C371F" w:rsidRPr="005C371F" w:rsidRDefault="005C371F" w:rsidP="005C371F">
      <w:pPr>
        <w:rPr>
          <w:rStyle w:val="ui-provider"/>
        </w:rPr>
      </w:pPr>
      <w:r w:rsidRPr="00812792">
        <w:rPr>
          <w:rStyle w:val="ui-provider"/>
          <w:u w:val="single"/>
        </w:rPr>
        <w:t>Lenguajes en</w:t>
      </w:r>
      <w:r w:rsidR="00812792" w:rsidRPr="00812792">
        <w:rPr>
          <w:rStyle w:val="ui-provider"/>
          <w:u w:val="single"/>
        </w:rPr>
        <w:t>sambladores:</w:t>
      </w:r>
      <w:r w:rsidR="00812792">
        <w:rPr>
          <w:rStyle w:val="ui-provider"/>
        </w:rPr>
        <w:t xml:space="preserve"> Se diferencian de l</w:t>
      </w:r>
      <w:r w:rsidRPr="005C371F">
        <w:rPr>
          <w:rStyle w:val="ui-provider"/>
        </w:rPr>
        <w:t>os lenguajes</w:t>
      </w:r>
      <w:r w:rsidR="00812792">
        <w:rPr>
          <w:rStyle w:val="ui-provider"/>
        </w:rPr>
        <w:t xml:space="preserve"> de máquina ya que, en lugar de usar c6digos binarios, l</w:t>
      </w:r>
      <w:r w:rsidRPr="005C371F">
        <w:rPr>
          <w:rStyle w:val="ui-provider"/>
        </w:rPr>
        <w:t>as instrucciones se representan con</w:t>
      </w:r>
      <w:r w:rsidR="00812792">
        <w:rPr>
          <w:rStyle w:val="ui-provider"/>
        </w:rPr>
        <w:t xml:space="preserve"> símbolos fáciles de reconocer, </w:t>
      </w:r>
      <w:r w:rsidRPr="005C371F">
        <w:rPr>
          <w:rStyle w:val="ui-provider"/>
        </w:rPr>
        <w:t>conocidos como mnemotécnicos. A1 igual que los lenguaj</w:t>
      </w:r>
      <w:r w:rsidR="00812792">
        <w:rPr>
          <w:rStyle w:val="ui-provider"/>
        </w:rPr>
        <w:t xml:space="preserve">es de la máquina, los lenguajes </w:t>
      </w:r>
      <w:r w:rsidRPr="005C371F">
        <w:rPr>
          <w:rStyle w:val="ui-provider"/>
        </w:rPr>
        <w:t xml:space="preserve">ensambladores son </w:t>
      </w:r>
      <w:r w:rsidR="00812792" w:rsidRPr="005C371F">
        <w:rPr>
          <w:rStyle w:val="ui-provider"/>
        </w:rPr>
        <w:t>únicos</w:t>
      </w:r>
      <w:r w:rsidRPr="005C371F">
        <w:rPr>
          <w:rStyle w:val="ui-provider"/>
        </w:rPr>
        <w:t xml:space="preserve"> para una computadora particular.</w:t>
      </w:r>
    </w:p>
    <w:p w:rsidR="00812792" w:rsidRDefault="005C371F" w:rsidP="005C371F">
      <w:pPr>
        <w:rPr>
          <w:rStyle w:val="ui-provider"/>
        </w:rPr>
      </w:pPr>
      <w:r w:rsidRPr="00812792">
        <w:rPr>
          <w:rStyle w:val="ui-provider"/>
          <w:u w:val="single"/>
        </w:rPr>
        <w:t>Lenguaje de medio nivel:</w:t>
      </w:r>
      <w:r w:rsidRPr="005C371F">
        <w:rPr>
          <w:rStyle w:val="ui-provider"/>
        </w:rPr>
        <w:t xml:space="preserve"> Combinan la abstracci6n de los</w:t>
      </w:r>
      <w:r w:rsidR="00812792">
        <w:rPr>
          <w:rStyle w:val="ui-provider"/>
        </w:rPr>
        <w:t xml:space="preserve"> lenguajes de alto nivel con el </w:t>
      </w:r>
      <w:r w:rsidRPr="005C371F">
        <w:rPr>
          <w:rStyle w:val="ui-provider"/>
        </w:rPr>
        <w:t>acceso cercano al hardware. Algunos programadores considera</w:t>
      </w:r>
      <w:r w:rsidR="00812792">
        <w:rPr>
          <w:rStyle w:val="ui-provider"/>
        </w:rPr>
        <w:t xml:space="preserve">n que el lenguaje C, por </w:t>
      </w:r>
      <w:r w:rsidRPr="005C371F">
        <w:rPr>
          <w:rStyle w:val="ui-provider"/>
        </w:rPr>
        <w:t>ejemplo, puede ser clasificad</w:t>
      </w:r>
      <w:r w:rsidR="00812792">
        <w:rPr>
          <w:rStyle w:val="ui-provider"/>
        </w:rPr>
        <w:t>o como lenguaje de medio nivel.</w:t>
      </w:r>
    </w:p>
    <w:p w:rsidR="001D5049" w:rsidRDefault="00812792" w:rsidP="005C371F">
      <w:pPr>
        <w:rPr>
          <w:rStyle w:val="ui-provider"/>
        </w:rPr>
      </w:pPr>
      <w:r w:rsidRPr="00812792">
        <w:rPr>
          <w:rStyle w:val="ui-provider"/>
          <w:u w:val="single"/>
        </w:rPr>
        <w:t xml:space="preserve">Lenguaje de alto </w:t>
      </w:r>
      <w:r w:rsidR="005C371F" w:rsidRPr="00812792">
        <w:rPr>
          <w:rStyle w:val="ui-provider"/>
          <w:u w:val="single"/>
        </w:rPr>
        <w:t>nivel:</w:t>
      </w:r>
      <w:r w:rsidR="005C371F" w:rsidRPr="005C371F">
        <w:rPr>
          <w:rStyle w:val="ui-provider"/>
        </w:rPr>
        <w:t xml:space="preserve"> Son independientes de la </w:t>
      </w:r>
      <w:r w:rsidRPr="005C371F">
        <w:rPr>
          <w:rStyle w:val="ui-provider"/>
        </w:rPr>
        <w:t>máqu</w:t>
      </w:r>
      <w:r>
        <w:rPr>
          <w:rStyle w:val="ui-provider"/>
        </w:rPr>
        <w:t xml:space="preserve">ina y se pueden utilizar en una e </w:t>
      </w:r>
      <w:r w:rsidR="005C371F" w:rsidRPr="005C371F">
        <w:rPr>
          <w:rStyle w:val="ui-provider"/>
        </w:rPr>
        <w:t>variedad de computadoras. Los lenguajes de alto nivel no</w:t>
      </w:r>
      <w:r>
        <w:rPr>
          <w:rStyle w:val="ui-provider"/>
        </w:rPr>
        <w:t xml:space="preserve"> ofrecen necesariamente mayores </w:t>
      </w:r>
      <w:r w:rsidRPr="005C371F">
        <w:rPr>
          <w:rStyle w:val="ui-provider"/>
        </w:rPr>
        <w:t>capacidades</w:t>
      </w:r>
      <w:r>
        <w:rPr>
          <w:rStyle w:val="ui-provider"/>
        </w:rPr>
        <w:t xml:space="preserve"> de programació</w:t>
      </w:r>
      <w:r w:rsidRPr="005C371F">
        <w:rPr>
          <w:rStyle w:val="ui-provider"/>
        </w:rPr>
        <w:t>n</w:t>
      </w:r>
      <w:r w:rsidR="005C371F" w:rsidRPr="005C371F">
        <w:rPr>
          <w:rStyle w:val="ui-provider"/>
        </w:rPr>
        <w:t>, pero si ofrecen una</w:t>
      </w:r>
      <w:r>
        <w:rPr>
          <w:rStyle w:val="ui-provider"/>
        </w:rPr>
        <w:t xml:space="preserve"> interacción más avanzada entre p</w:t>
      </w:r>
      <w:r w:rsidR="005C371F" w:rsidRPr="005C371F">
        <w:rPr>
          <w:rStyle w:val="ui-provider"/>
        </w:rPr>
        <w:t>rogramador y computadora.</w:t>
      </w:r>
    </w:p>
    <w:p w:rsidR="001D5049" w:rsidRDefault="002A1E62" w:rsidP="002A1E62">
      <w:pPr>
        <w:pStyle w:val="Ttulo1"/>
        <w:rPr>
          <w:lang w:val="es-GT"/>
        </w:rPr>
      </w:pPr>
      <w:r>
        <w:rPr>
          <w:lang w:val="es-GT"/>
        </w:rPr>
        <w:t xml:space="preserve">1.7.4 </w:t>
      </w:r>
      <w:proofErr w:type="spellStart"/>
      <w:r>
        <w:rPr>
          <w:lang w:val="es-GT"/>
        </w:rPr>
        <w:t>Programacion</w:t>
      </w:r>
      <w:proofErr w:type="spellEnd"/>
    </w:p>
    <w:p w:rsidR="002A1E62" w:rsidRDefault="002A1E62" w:rsidP="002A1E62">
      <w:pPr>
        <w:rPr>
          <w:lang w:val="es-GT"/>
        </w:rPr>
      </w:pPr>
      <w:r w:rsidRPr="002A1E62">
        <w:rPr>
          <w:lang w:val="es-GT"/>
        </w:rPr>
        <w:t>Las computadoras no pueden hacer mucho sin un pr</w:t>
      </w:r>
      <w:r>
        <w:rPr>
          <w:lang w:val="es-GT"/>
        </w:rPr>
        <w:t xml:space="preserve">ograma. Los programas deben ser </w:t>
      </w:r>
      <w:r w:rsidRPr="002A1E62">
        <w:rPr>
          <w:lang w:val="es-GT"/>
        </w:rPr>
        <w:t>escritos por programadores. Así que estas personas tienen una gran responsa</w:t>
      </w:r>
      <w:r>
        <w:rPr>
          <w:lang w:val="es-GT"/>
        </w:rPr>
        <w:t xml:space="preserve">bilidad para </w:t>
      </w:r>
      <w:r w:rsidRPr="002A1E62">
        <w:rPr>
          <w:lang w:val="es-GT"/>
        </w:rPr>
        <w:t>lograr que esa máquina llamada computadora funcione según las expectativas planteadas.</w:t>
      </w:r>
    </w:p>
    <w:p w:rsidR="002A1E62" w:rsidRPr="002A1E62" w:rsidRDefault="002A1E62" w:rsidP="002A1E62">
      <w:pPr>
        <w:spacing w:before="100" w:beforeAutospacing="1" w:after="100" w:afterAutospacing="1" w:line="240" w:lineRule="auto"/>
        <w:rPr>
          <w:rFonts w:eastAsia="Times New Roman" w:cs="Segoe UI"/>
          <w:szCs w:val="21"/>
          <w:lang w:val="es-GT" w:eastAsia="es-GT"/>
        </w:rPr>
      </w:pPr>
      <w:r w:rsidRPr="002A1E62">
        <w:rPr>
          <w:rFonts w:eastAsia="Times New Roman" w:cs="Segoe UI"/>
          <w:szCs w:val="21"/>
          <w:lang w:val="es-GT" w:eastAsia="es-GT"/>
        </w:rPr>
        <w:t>Se requiere un ingrediente adicional para convertirse en un auténtico programador de computadoras: voluntad.</w:t>
      </w:r>
    </w:p>
    <w:p w:rsidR="002A1E62" w:rsidRDefault="002A1E62" w:rsidP="002A1E62">
      <w:pPr>
        <w:pStyle w:val="Ttulo1"/>
        <w:rPr>
          <w:lang w:val="es-GT" w:eastAsia="es-GT"/>
        </w:rPr>
      </w:pPr>
      <w:r>
        <w:rPr>
          <w:lang w:val="es-GT" w:eastAsia="es-GT"/>
        </w:rPr>
        <w:t>1.8 Prueba y Depuración</w:t>
      </w:r>
    </w:p>
    <w:p w:rsidR="002A1E62" w:rsidRPr="002A1E62" w:rsidRDefault="002A1E62" w:rsidP="002A1E62">
      <w:pPr>
        <w:rPr>
          <w:lang w:val="es-GT" w:eastAsia="es-GT"/>
        </w:rPr>
      </w:pPr>
      <w:r w:rsidRPr="002A1E62">
        <w:rPr>
          <w:lang w:val="es-GT" w:eastAsia="es-GT"/>
        </w:rPr>
        <w:t>Los tipos de errores en un programa se pueden clasificar como sigue:</w:t>
      </w:r>
    </w:p>
    <w:p w:rsidR="002A1E62" w:rsidRPr="002A1E62" w:rsidRDefault="002A1E62" w:rsidP="002A1E62">
      <w:pPr>
        <w:pStyle w:val="Prrafodelista"/>
        <w:numPr>
          <w:ilvl w:val="0"/>
          <w:numId w:val="30"/>
        </w:numPr>
        <w:rPr>
          <w:lang w:val="es-GT" w:eastAsia="es-GT"/>
        </w:rPr>
      </w:pPr>
      <w:r w:rsidRPr="002A1E62">
        <w:rPr>
          <w:lang w:val="es-GT" w:eastAsia="es-GT"/>
        </w:rPr>
        <w:t>Errores de compilación: léxicos, sintácticos y semánticos.</w:t>
      </w:r>
    </w:p>
    <w:p w:rsidR="002A1E62" w:rsidRPr="002A1E62" w:rsidRDefault="002A1E62" w:rsidP="002A1E62">
      <w:pPr>
        <w:pStyle w:val="Prrafodelista"/>
        <w:numPr>
          <w:ilvl w:val="0"/>
          <w:numId w:val="30"/>
        </w:numPr>
        <w:rPr>
          <w:lang w:val="es-GT" w:eastAsia="es-GT"/>
        </w:rPr>
      </w:pPr>
      <w:r w:rsidRPr="002A1E62">
        <w:rPr>
          <w:lang w:val="es-GT" w:eastAsia="es-GT"/>
        </w:rPr>
        <w:t>Errores en tiempo de ejecución.</w:t>
      </w:r>
    </w:p>
    <w:p w:rsidR="002A1E62" w:rsidRPr="002A1E62" w:rsidRDefault="002A1E62" w:rsidP="002A1E62">
      <w:pPr>
        <w:pStyle w:val="Prrafodelista"/>
        <w:numPr>
          <w:ilvl w:val="0"/>
          <w:numId w:val="30"/>
        </w:numPr>
        <w:rPr>
          <w:lang w:val="es-GT" w:eastAsia="es-GT"/>
        </w:rPr>
      </w:pPr>
      <w:r w:rsidRPr="002A1E62">
        <w:rPr>
          <w:lang w:val="es-GT" w:eastAsia="es-GT"/>
        </w:rPr>
        <w:t>Errores de funcionamiento: aquellos en los que dad</w:t>
      </w:r>
      <w:r w:rsidRPr="002A1E62">
        <w:rPr>
          <w:lang w:val="es-GT" w:eastAsia="es-GT"/>
        </w:rPr>
        <w:t xml:space="preserve">a una entrada, no se obtiene el </w:t>
      </w:r>
      <w:r w:rsidRPr="002A1E62">
        <w:rPr>
          <w:lang w:val="es-GT" w:eastAsia="es-GT"/>
        </w:rPr>
        <w:t>resultado correcto.</w:t>
      </w:r>
    </w:p>
    <w:p w:rsidR="002A1E62" w:rsidRDefault="002A1E62" w:rsidP="002A1E62">
      <w:pPr>
        <w:pStyle w:val="Ttulo1"/>
        <w:rPr>
          <w:lang w:val="es-GT" w:eastAsia="es-GT"/>
        </w:rPr>
      </w:pPr>
      <w:r>
        <w:rPr>
          <w:lang w:val="es-GT" w:eastAsia="es-GT"/>
        </w:rPr>
        <w:t xml:space="preserve"> 1.8.1 Depuradores</w:t>
      </w:r>
    </w:p>
    <w:p w:rsidR="002A1E62" w:rsidRPr="002A1E62" w:rsidRDefault="002A1E62" w:rsidP="002A1E62">
      <w:pPr>
        <w:rPr>
          <w:lang w:val="es-GT" w:eastAsia="es-GT"/>
        </w:rPr>
      </w:pPr>
      <w:r w:rsidRPr="002A1E62">
        <w:rPr>
          <w:lang w:val="es-GT" w:eastAsia="es-GT"/>
        </w:rPr>
        <w:t>Un depurador es un programa especial utilizado para encon</w:t>
      </w:r>
      <w:r>
        <w:rPr>
          <w:lang w:val="es-GT" w:eastAsia="es-GT"/>
        </w:rPr>
        <w:t xml:space="preserve">trar errores en la ejecución de </w:t>
      </w:r>
      <w:r w:rsidRPr="002A1E62">
        <w:rPr>
          <w:lang w:val="es-GT" w:eastAsia="es-GT"/>
        </w:rPr>
        <w:t>otros programas. En general, el depurador permite q</w:t>
      </w:r>
      <w:r>
        <w:rPr>
          <w:lang w:val="es-GT" w:eastAsia="es-GT"/>
        </w:rPr>
        <w:t xml:space="preserve">ue el programador interrumpa la </w:t>
      </w:r>
      <w:r w:rsidRPr="002A1E62">
        <w:rPr>
          <w:lang w:val="es-GT" w:eastAsia="es-GT"/>
        </w:rPr>
        <w:t>ejecución de un programa en cualquier punto, de manera que pueda examinar y modificar</w:t>
      </w:r>
      <w:r>
        <w:rPr>
          <w:lang w:val="es-GT" w:eastAsia="es-GT"/>
        </w:rPr>
        <w:t xml:space="preserve"> </w:t>
      </w:r>
      <w:r w:rsidRPr="002A1E62">
        <w:rPr>
          <w:lang w:val="es-GT" w:eastAsia="es-GT"/>
        </w:rPr>
        <w:t>los valores que en ese momento tienen elementos como variables y parámetros, por</w:t>
      </w:r>
      <w:r>
        <w:rPr>
          <w:lang w:val="es-GT" w:eastAsia="es-GT"/>
        </w:rPr>
        <w:t xml:space="preserve"> </w:t>
      </w:r>
      <w:r w:rsidRPr="002A1E62">
        <w:rPr>
          <w:lang w:val="es-GT" w:eastAsia="es-GT"/>
        </w:rPr>
        <w:t>ejemplo. Entre otras, éstas son algunas de las funciones cara</w:t>
      </w:r>
      <w:r>
        <w:rPr>
          <w:lang w:val="es-GT" w:eastAsia="es-GT"/>
        </w:rPr>
        <w:t>cterísticas de los depuradores: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lastRenderedPageBreak/>
        <w:t>Iniciar la ejecución de un programa.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Establecer los valores iniciales de los parámetros del programa.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Ejecutar las instrucciones en secuencia. Instrucción por instrucción.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Ejecutar resumidamente una rutina. Es decir, ejecutar la rutina completa.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Establecer los diferentes puntos en donde el programa se detendrá.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Avanzar directamente hasta el siguiente punto de parada.</w:t>
      </w:r>
    </w:p>
    <w:p w:rsidR="002A1E62" w:rsidRP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Visualizar el valor actual de variables, parámetros o estructuras.</w:t>
      </w:r>
    </w:p>
    <w:p w:rsidR="002A1E62" w:rsidRDefault="002A1E62" w:rsidP="002A1E62">
      <w:pPr>
        <w:pStyle w:val="Prrafodelista"/>
        <w:numPr>
          <w:ilvl w:val="0"/>
          <w:numId w:val="31"/>
        </w:numPr>
        <w:rPr>
          <w:lang w:val="es-GT" w:eastAsia="es-GT"/>
        </w:rPr>
      </w:pPr>
      <w:r w:rsidRPr="002A1E62">
        <w:rPr>
          <w:lang w:val="es-GT" w:eastAsia="es-GT"/>
        </w:rPr>
        <w:t>Evaluar y modificar los valores de las expresiones del programa.</w:t>
      </w:r>
    </w:p>
    <w:p w:rsidR="002A1E62" w:rsidRDefault="002A1E62" w:rsidP="002A1E62">
      <w:pPr>
        <w:pStyle w:val="Ttulo1"/>
        <w:rPr>
          <w:lang w:val="es-GT" w:eastAsia="es-GT"/>
        </w:rPr>
      </w:pPr>
      <w:r>
        <w:rPr>
          <w:lang w:val="es-GT" w:eastAsia="es-GT"/>
        </w:rPr>
        <w:t xml:space="preserve">1.8.2 Estrategias Básicas de Prueba y Depuración </w:t>
      </w:r>
    </w:p>
    <w:p w:rsidR="002A1E62" w:rsidRDefault="002A1E62" w:rsidP="002A1E62">
      <w:pPr>
        <w:rPr>
          <w:lang w:val="es-GT" w:eastAsia="es-GT"/>
        </w:rPr>
      </w:pPr>
      <w:r w:rsidRPr="00DA607D">
        <w:rPr>
          <w:u w:val="single"/>
          <w:lang w:val="es-GT" w:eastAsia="es-GT"/>
        </w:rPr>
        <w:t>Caja Negra:</w:t>
      </w:r>
      <w:r>
        <w:rPr>
          <w:lang w:val="es-GT" w:eastAsia="es-GT"/>
        </w:rPr>
        <w:t xml:space="preserve"> </w:t>
      </w:r>
      <w:r w:rsidRPr="002A1E62">
        <w:rPr>
          <w:lang w:val="es-GT" w:eastAsia="es-GT"/>
        </w:rPr>
        <w:t>La mayor parte de los usuarios de programas no tie</w:t>
      </w:r>
      <w:r>
        <w:rPr>
          <w:lang w:val="es-GT" w:eastAsia="es-GT"/>
        </w:rPr>
        <w:t xml:space="preserve">nen interés en los detalles del </w:t>
      </w:r>
      <w:r w:rsidRPr="002A1E62">
        <w:rPr>
          <w:lang w:val="es-GT" w:eastAsia="es-GT"/>
        </w:rPr>
        <w:t>funcionamiento interno de los mismos. Su interés está</w:t>
      </w:r>
      <w:r>
        <w:rPr>
          <w:lang w:val="es-GT" w:eastAsia="es-GT"/>
        </w:rPr>
        <w:t xml:space="preserve"> centrado en las respuestas que </w:t>
      </w:r>
      <w:r w:rsidRPr="002A1E62">
        <w:rPr>
          <w:lang w:val="es-GT" w:eastAsia="es-GT"/>
        </w:rPr>
        <w:t xml:space="preserve">pueden obtener del programa, 10 cual no necesariamente es </w:t>
      </w:r>
      <w:r>
        <w:rPr>
          <w:lang w:val="es-GT" w:eastAsia="es-GT"/>
        </w:rPr>
        <w:t xml:space="preserve">malo. Es decir, ven el programa </w:t>
      </w:r>
      <w:r w:rsidRPr="002A1E62">
        <w:rPr>
          <w:lang w:val="es-GT" w:eastAsia="es-GT"/>
        </w:rPr>
        <w:t>como una caja negra. Los datos de prueba se sel</w:t>
      </w:r>
      <w:r>
        <w:rPr>
          <w:lang w:val="es-GT" w:eastAsia="es-GT"/>
        </w:rPr>
        <w:t xml:space="preserve">eccionan tomando como base el </w:t>
      </w:r>
      <w:r w:rsidRPr="002A1E62">
        <w:rPr>
          <w:lang w:val="es-GT" w:eastAsia="es-GT"/>
        </w:rPr>
        <w:t>planteamiento del problema, sin importar los detalles internos del programa.</w:t>
      </w:r>
    </w:p>
    <w:p w:rsidR="00DA607D" w:rsidRDefault="00DA607D" w:rsidP="00DA607D">
      <w:pPr>
        <w:rPr>
          <w:lang w:val="es-GT" w:eastAsia="es-GT"/>
        </w:rPr>
      </w:pPr>
      <w:r w:rsidRPr="00DA607D">
        <w:rPr>
          <w:u w:val="single"/>
          <w:lang w:val="es-GT" w:eastAsia="es-GT"/>
        </w:rPr>
        <w:t>Caja de Cristal:</w:t>
      </w:r>
      <w:r>
        <w:rPr>
          <w:lang w:val="es-GT" w:eastAsia="es-GT"/>
        </w:rPr>
        <w:t xml:space="preserve"> </w:t>
      </w:r>
      <w:r w:rsidRPr="00DA607D">
        <w:rPr>
          <w:lang w:val="es-GT" w:eastAsia="es-GT"/>
        </w:rPr>
        <w:t>La segunda estrategia básica parte del hecho que un prog</w:t>
      </w:r>
      <w:r>
        <w:rPr>
          <w:lang w:val="es-GT" w:eastAsia="es-GT"/>
        </w:rPr>
        <w:t xml:space="preserve">rama no puede considerarse como </w:t>
      </w:r>
      <w:r w:rsidRPr="00DA607D">
        <w:rPr>
          <w:lang w:val="es-GT" w:eastAsia="es-GT"/>
        </w:rPr>
        <w:t>probado por completo si parte de su código nunca ha sido ejecu</w:t>
      </w:r>
      <w:r>
        <w:rPr>
          <w:lang w:val="es-GT" w:eastAsia="es-GT"/>
        </w:rPr>
        <w:t xml:space="preserve">tado. En el método de caja </w:t>
      </w:r>
      <w:r w:rsidRPr="00DA607D">
        <w:rPr>
          <w:lang w:val="es-GT" w:eastAsia="es-GT"/>
        </w:rPr>
        <w:t xml:space="preserve">de cristal, se analiza la </w:t>
      </w:r>
      <w:r w:rsidRPr="00DA607D">
        <w:rPr>
          <w:lang w:val="es-GT" w:eastAsia="es-GT"/>
        </w:rPr>
        <w:t>estructura</w:t>
      </w:r>
      <w:r w:rsidRPr="00DA607D">
        <w:rPr>
          <w:lang w:val="es-GT" w:eastAsia="es-GT"/>
        </w:rPr>
        <w:t xml:space="preserve"> lógica del programa y se s</w:t>
      </w:r>
      <w:r>
        <w:rPr>
          <w:lang w:val="es-GT" w:eastAsia="es-GT"/>
        </w:rPr>
        <w:t xml:space="preserve">eleccionan los datos de prueba, </w:t>
      </w:r>
      <w:r w:rsidRPr="00DA607D">
        <w:rPr>
          <w:lang w:val="es-GT" w:eastAsia="es-GT"/>
        </w:rPr>
        <w:t>de manera que se considere cada alternativa posible.</w:t>
      </w:r>
    </w:p>
    <w:p w:rsidR="00DA607D" w:rsidRPr="002A1E62" w:rsidRDefault="00DA607D" w:rsidP="00DA607D">
      <w:pPr>
        <w:rPr>
          <w:lang w:val="es-GT" w:eastAsia="es-GT"/>
        </w:rPr>
      </w:pPr>
      <w:r w:rsidRPr="00DA607D">
        <w:rPr>
          <w:u w:val="single"/>
          <w:lang w:val="es-GT" w:eastAsia="es-GT"/>
        </w:rPr>
        <w:t>Caja de Pandora:</w:t>
      </w:r>
      <w:r>
        <w:rPr>
          <w:lang w:val="es-GT" w:eastAsia="es-GT"/>
        </w:rPr>
        <w:t xml:space="preserve"> </w:t>
      </w:r>
      <w:r w:rsidRPr="00DA607D">
        <w:rPr>
          <w:lang w:val="es-GT" w:eastAsia="es-GT"/>
        </w:rPr>
        <w:t xml:space="preserve">La estrategia de caja de Pandora consiste en abstenerse de realizar pruebas, luego </w:t>
      </w:r>
      <w:r>
        <w:rPr>
          <w:lang w:val="es-GT" w:eastAsia="es-GT"/>
        </w:rPr>
        <w:t xml:space="preserve">de creer </w:t>
      </w:r>
      <w:r w:rsidRPr="00DA607D">
        <w:rPr>
          <w:lang w:val="es-GT" w:eastAsia="es-GT"/>
        </w:rPr>
        <w:t>que cl programa está listo para ser entregado al usuar</w:t>
      </w:r>
      <w:r>
        <w:rPr>
          <w:lang w:val="es-GT" w:eastAsia="es-GT"/>
        </w:rPr>
        <w:t xml:space="preserve">io. No está de más resaltar que </w:t>
      </w:r>
      <w:r w:rsidRPr="00DA607D">
        <w:rPr>
          <w:lang w:val="es-GT" w:eastAsia="es-GT"/>
        </w:rPr>
        <w:t>usualmente es una bomba de tiempo.</w:t>
      </w:r>
    </w:p>
    <w:p w:rsidR="00DA607D" w:rsidRDefault="00DA607D" w:rsidP="00DA607D">
      <w:pPr>
        <w:rPr>
          <w:lang w:val="es-GT"/>
        </w:rPr>
      </w:pPr>
      <w:r w:rsidRPr="00DA607D">
        <w:rPr>
          <w:u w:val="single"/>
          <w:lang w:val="es-GT"/>
        </w:rPr>
        <w:t>Cabos:</w:t>
      </w:r>
      <w:r>
        <w:rPr>
          <w:lang w:val="es-GT"/>
        </w:rPr>
        <w:t xml:space="preserve"> Para evitar que el co</w:t>
      </w:r>
      <w:r w:rsidRPr="00DA607D">
        <w:rPr>
          <w:lang w:val="es-GT"/>
        </w:rPr>
        <w:t>mpilador</w:t>
      </w:r>
      <w:r w:rsidRPr="00DA607D">
        <w:rPr>
          <w:lang w:val="es-GT"/>
        </w:rPr>
        <w:t xml:space="preserve"> pr</w:t>
      </w:r>
      <w:r>
        <w:rPr>
          <w:lang w:val="es-GT"/>
        </w:rPr>
        <w:t xml:space="preserve">oduzca errores de sintaxis, por </w:t>
      </w:r>
      <w:r w:rsidRPr="00DA607D">
        <w:rPr>
          <w:lang w:val="es-GT"/>
        </w:rPr>
        <w:t>la invocación de rutinas que aún no se han detallado, es precis</w:t>
      </w:r>
      <w:r>
        <w:rPr>
          <w:lang w:val="es-GT"/>
        </w:rPr>
        <w:t xml:space="preserve">o utilizar rutinas sustitutas a </w:t>
      </w:r>
      <w:r w:rsidRPr="00DA607D">
        <w:rPr>
          <w:lang w:val="es-GT"/>
        </w:rPr>
        <w:t xml:space="preserve">las cuales se les da </w:t>
      </w:r>
      <w:r w:rsidRPr="00DA607D">
        <w:rPr>
          <w:lang w:val="es-GT"/>
        </w:rPr>
        <w:t>el</w:t>
      </w:r>
      <w:r w:rsidRPr="00DA607D">
        <w:rPr>
          <w:lang w:val="es-GT"/>
        </w:rPr>
        <w:t xml:space="preserve"> </w:t>
      </w:r>
      <w:r w:rsidRPr="00DA607D">
        <w:rPr>
          <w:lang w:val="es-GT"/>
        </w:rPr>
        <w:t>nombre</w:t>
      </w:r>
      <w:r w:rsidRPr="00DA607D">
        <w:rPr>
          <w:lang w:val="es-GT"/>
        </w:rPr>
        <w:t xml:space="preserve"> de cabos. </w:t>
      </w:r>
    </w:p>
    <w:p w:rsidR="00DA607D" w:rsidRDefault="00DA607D" w:rsidP="00DA607D">
      <w:pPr>
        <w:rPr>
          <w:lang w:val="es-GT"/>
        </w:rPr>
      </w:pPr>
      <w:r w:rsidRPr="00DA607D">
        <w:rPr>
          <w:u w:val="single"/>
          <w:lang w:val="es-GT"/>
        </w:rPr>
        <w:t>Manejadores:</w:t>
      </w:r>
      <w:r>
        <w:rPr>
          <w:lang w:val="es-GT"/>
        </w:rPr>
        <w:t xml:space="preserve"> </w:t>
      </w:r>
      <w:r w:rsidRPr="00DA607D">
        <w:rPr>
          <w:lang w:val="es-GT"/>
        </w:rPr>
        <w:t>Una manera de probar y depurar una rutina en particular c</w:t>
      </w:r>
      <w:r>
        <w:rPr>
          <w:lang w:val="es-GT"/>
        </w:rPr>
        <w:t xml:space="preserve">onsiste en escribir un programa </w:t>
      </w:r>
      <w:r w:rsidRPr="00DA607D">
        <w:rPr>
          <w:lang w:val="es-GT"/>
        </w:rPr>
        <w:t xml:space="preserve">auxiliar. </w:t>
      </w:r>
      <w:r w:rsidRPr="00DA607D">
        <w:rPr>
          <w:lang w:val="es-GT"/>
        </w:rPr>
        <w:t>Breve</w:t>
      </w:r>
      <w:r w:rsidRPr="00DA607D">
        <w:rPr>
          <w:lang w:val="es-GT"/>
        </w:rPr>
        <w:t xml:space="preserve"> cuya finalidad es proporcionar la ent</w:t>
      </w:r>
      <w:r>
        <w:rPr>
          <w:lang w:val="es-GT"/>
        </w:rPr>
        <w:t xml:space="preserve">rada necesaria para la rutina y </w:t>
      </w:r>
      <w:r w:rsidRPr="00DA607D">
        <w:rPr>
          <w:lang w:val="es-GT"/>
        </w:rPr>
        <w:t>comprobar así la salida que produce. A este programa</w:t>
      </w:r>
      <w:r>
        <w:rPr>
          <w:lang w:val="es-GT"/>
        </w:rPr>
        <w:t xml:space="preserve"> auxiliar se le da el nombre de </w:t>
      </w:r>
      <w:r w:rsidRPr="00DA607D">
        <w:rPr>
          <w:lang w:val="es-GT"/>
        </w:rPr>
        <w:t>manejador.</w:t>
      </w:r>
    </w:p>
    <w:p w:rsidR="00DA607D" w:rsidRDefault="00DA607D" w:rsidP="00DA607D">
      <w:pPr>
        <w:pStyle w:val="Ttulo1"/>
        <w:rPr>
          <w:lang w:val="es-GT"/>
        </w:rPr>
      </w:pPr>
      <w:r>
        <w:rPr>
          <w:lang w:val="es-GT"/>
        </w:rPr>
        <w:t>1.9 Mantenimiento</w:t>
      </w:r>
    </w:p>
    <w:p w:rsidR="00DA607D" w:rsidRPr="00DA607D" w:rsidRDefault="00DA607D" w:rsidP="00DA607D">
      <w:pPr>
        <w:rPr>
          <w:lang w:val="es-GT"/>
        </w:rPr>
      </w:pPr>
      <w:r w:rsidRPr="00DA607D">
        <w:rPr>
          <w:lang w:val="es-GT"/>
        </w:rPr>
        <w:t>EI mantenimiento surge por la modificación de los reque</w:t>
      </w:r>
      <w:r>
        <w:rPr>
          <w:lang w:val="es-GT"/>
        </w:rPr>
        <w:t xml:space="preserve">rimientos o por la necesidad de </w:t>
      </w:r>
      <w:r w:rsidRPr="00DA607D">
        <w:rPr>
          <w:lang w:val="es-GT"/>
        </w:rPr>
        <w:t>resolver errores no detectados previamente.</w:t>
      </w:r>
    </w:p>
    <w:p w:rsidR="00DA607D" w:rsidRPr="00DA607D" w:rsidRDefault="00DA607D" w:rsidP="00DA607D">
      <w:pPr>
        <w:rPr>
          <w:lang w:val="es-GT"/>
        </w:rPr>
      </w:pPr>
      <w:r w:rsidRPr="00DA607D">
        <w:rPr>
          <w:lang w:val="es-GT"/>
        </w:rPr>
        <w:t xml:space="preserve">Luego que un programa ha sido codificado, probado </w:t>
      </w:r>
      <w:r>
        <w:rPr>
          <w:lang w:val="es-GT"/>
        </w:rPr>
        <w:t xml:space="preserve">y depurado puede requerir algún </w:t>
      </w:r>
      <w:r w:rsidRPr="00DA607D">
        <w:rPr>
          <w:lang w:val="es-GT"/>
        </w:rPr>
        <w:t>cambio motivado por las causas anteriores. En cualquiera de los casos se considerará como</w:t>
      </w:r>
      <w:r>
        <w:rPr>
          <w:lang w:val="es-GT"/>
        </w:rPr>
        <w:t xml:space="preserve"> </w:t>
      </w:r>
      <w:r w:rsidRPr="00DA607D">
        <w:rPr>
          <w:lang w:val="es-GT"/>
        </w:rPr>
        <w:t>un mantenimiento al programa.</w:t>
      </w:r>
    </w:p>
    <w:p w:rsidR="001D5049" w:rsidRDefault="00CE3BC8" w:rsidP="00783B5A">
      <w:pPr>
        <w:pStyle w:val="Ttulo1"/>
      </w:pPr>
      <w:r>
        <w:lastRenderedPageBreak/>
        <w:t>1.10 Documentación</w:t>
      </w:r>
    </w:p>
    <w:p w:rsidR="00CE3BC8" w:rsidRDefault="00CE3BC8" w:rsidP="00CE3BC8"/>
    <w:p w:rsidR="00CE3BC8" w:rsidRDefault="00CE3BC8" w:rsidP="00CE3BC8"/>
    <w:p w:rsidR="00CE3BC8" w:rsidRDefault="00CE3BC8" w:rsidP="00CE3BC8"/>
    <w:p w:rsidR="00CE3BC8" w:rsidRDefault="00CE3BC8" w:rsidP="00CE3BC8"/>
    <w:p w:rsidR="00CE3BC8" w:rsidRDefault="00CE3BC8" w:rsidP="00CE3BC8"/>
    <w:p w:rsidR="00CE3BC8" w:rsidRDefault="00CE3BC8" w:rsidP="00CE3BC8"/>
    <w:p w:rsidR="00CE3BC8" w:rsidRDefault="00CE3BC8" w:rsidP="00CE3BC8">
      <w:pPr>
        <w:pStyle w:val="Ttulo1"/>
      </w:pPr>
      <w:r>
        <w:t>1.10.1 Documentación Interna</w:t>
      </w:r>
    </w:p>
    <w:p w:rsidR="00CE3BC8" w:rsidRDefault="00CE3BC8" w:rsidP="00CE3BC8">
      <w:r>
        <w:t>Poner comentarios a nuestros códigos</w:t>
      </w:r>
    </w:p>
    <w:p w:rsidR="00CE3BC8" w:rsidRDefault="00CE3BC8" w:rsidP="00CE3BC8"/>
    <w:p w:rsidR="005D7036" w:rsidRDefault="00CE3BC8" w:rsidP="005D7036">
      <w:pPr>
        <w:pStyle w:val="Ttulo1"/>
      </w:pPr>
      <w:r>
        <w:lastRenderedPageBreak/>
        <w:t xml:space="preserve">1.10.2 </w:t>
      </w:r>
      <w:r w:rsidR="005D7036" w:rsidRPr="005D7036">
        <w:t>Documentación</w:t>
      </w:r>
      <w:r>
        <w:t xml:space="preserve"> Externa</w:t>
      </w:r>
    </w:p>
    <w:p w:rsidR="005D7036" w:rsidRDefault="005D7036" w:rsidP="005D7036">
      <w:pPr>
        <w:pStyle w:val="Ttulo1"/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</w:pP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Existen muchas metodologías y propuestas para realizar la documentación de sistemas o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programas. En los siguientes párrafos se describirán las secc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iones que se sugiere incluir en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la documentación externa de sus proyectos.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Portada: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Como mínimo debe indicar el nombre del proyecto, la versión, la fecha de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realización y el autor.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Tabla de contenido: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Es inaceptable omitirla, pues se obliga al lector a </w:t>
      </w:r>
      <w:proofErr w:type="spellStart"/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recon•er</w:t>
      </w:r>
      <w:proofErr w:type="spellEnd"/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toda la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documentación cada vez que necesita consultar algún detalle puntual. La mayoría de los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procesadores de palabras ayudan mucho en esto.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 xml:space="preserve">Planteamiento del problema: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En un ambiente académico esto puede reducirse a incluir el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enunciado del problema otorgado por el profesor. En general,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se debe definir el objetivo de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su programa, no sea que termine programando otra cosa. Como referencia, se sugiere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revisar la sección 1.3.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Planteamiento de la solución: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Como su nombre lo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indica, en e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sta sección debe describirse la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solución empleada. EI programa es una expresión detallada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del método de solución, por lo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que este planteamiento debe hacerse en un alto nivel de abs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tracción, o en varios, si fuera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necesario. EI objetivo es lograr que el lector comprenda rápidamente el enfoque usado para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lograr el desarr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ollo de la solución. Puede usar gráficas o tablas para aumen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tar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del documento producido. "Una imagen vale por mil palabras"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Análisis básico: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En esta sección se debe especificar el método utilizado en el análisis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 xml:space="preserve">básico, descrito 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en la sección 1.4.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 xml:space="preserve">Definición de módulos: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Si su proyecto está compuesto de varios algoritmos y módulos, es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necesario que todas estas relaciones queden claramente especificadas. En esta parte es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conveniente incluir diagramas que ilustren la interacción entre módulos.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 xml:space="preserve">Diseño algorítmico: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Explicación de la metodología empleada en la elaboración del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algoritmo que plantea la solución. EI diseño algorítmico fue descrito en la sección 1.5.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Validación del diseño: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En cuanto el diseño de una solución ha sido concluido, se puede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validar que, en efecto, resuelve el problema en cuestión. En esta sección de la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documentación se debe especificar la forma en que se realizó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la validación del diseño. Este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tema fue tratado en la sección 1.6.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Código fuente: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No es más que la incorporación del código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fuente que escribió como parte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de la solución. Para proyectos complejos y extensos e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sta parte podría ser igualmente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extensa, de manera que puede substituirse con una detallada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indicación de los archivos que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contienen todo el código fuente.</w:t>
      </w:r>
    </w:p>
    <w:p w:rsidR="005D7036" w:rsidRPr="005D7036" w:rsidRDefault="005D7036" w:rsidP="005D7036">
      <w:pPr>
        <w:pStyle w:val="Ttulo1"/>
      </w:pP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lastRenderedPageBreak/>
        <w:t>Manual de Uso: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La mayoría de programas no funcionan solos, deben ser operados por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usuarios y ellos necesitan instructivos completos. EI instructivo debe contestar todas las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preguntas del usuario. A1 escribir un manual de uso, se deb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e preguntar ¿Contiene el manual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de uso las respuestas a todas las preguntas que le surgirá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n a un usuario? ¿Será necesario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alguna vez llamar al programador a media noche cuando 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un usuario esté lidiando con el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programa?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Descripción de datos de prueba: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Aquí se agrupan todos lo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s casos de prueba que se usaron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para verificar el correcto funcionamiento del programa. D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esgraciadamente es común omitir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esta sección de la documentación, tal vez porque ge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neralmente los programadores se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avergüenzan de los errores cometidos en los programas y tra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tan de ocultar todo aquello que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pueda demostrarlo. Pero construir programas correctos es u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n proceso iterativo. Es difícil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lograrlo al primer intento, de manera que encontrar un e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rror es un signo, no de nuestra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incompetencia, sino más bien de que el programa se acerc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a a estar terminado. Incluir los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datos de prueba ayuda a demostrar que el programa fun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ciona correctamente, fomenta la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programación disciplinada y no desordenada y evita el rediseñar todo los casos de 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prueba 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cada vez que se le da mantenimiento al programa. Vea la sección 1.8.2.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Glosario: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EI glosario no es más que un catálogo de palabras o términos especiales, con su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  <w:t>respectiv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a definición o explicación.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r w:rsidRPr="005D7036">
        <w:rPr>
          <w:rFonts w:ascii="Segoe UI" w:eastAsia="Times New Roman" w:hAnsi="Segoe UI" w:cs="Segoe UI"/>
          <w:color w:val="auto"/>
          <w:sz w:val="21"/>
          <w:szCs w:val="21"/>
          <w:u w:val="single"/>
          <w:lang w:val="es-GT" w:eastAsia="es-GT"/>
        </w:rPr>
        <w:t>Referencias:</w:t>
      </w:r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 xml:space="preserve"> Para finalizar el documento, puede indicar tod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as las referencias realizadas</w:t>
      </w:r>
      <w:r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br/>
      </w:r>
      <w:bookmarkStart w:id="0" w:name="_GoBack"/>
      <w:bookmarkEnd w:id="0"/>
      <w:r w:rsidRPr="005D7036">
        <w:rPr>
          <w:rFonts w:ascii="Segoe UI" w:eastAsia="Times New Roman" w:hAnsi="Segoe UI" w:cs="Segoe UI"/>
          <w:color w:val="auto"/>
          <w:sz w:val="21"/>
          <w:szCs w:val="21"/>
          <w:lang w:val="es-GT" w:eastAsia="es-GT"/>
        </w:rPr>
        <w:t>incluyendo libros, manuales, revistas e internet.</w:t>
      </w:r>
    </w:p>
    <w:p w:rsidR="005D7036" w:rsidRPr="005D7036" w:rsidRDefault="005D7036" w:rsidP="005D7036">
      <w:pPr>
        <w:rPr>
          <w:lang w:val="es-GT"/>
        </w:rPr>
      </w:pPr>
    </w:p>
    <w:p w:rsidR="005D7036" w:rsidRPr="005D7036" w:rsidRDefault="005D7036" w:rsidP="005D7036"/>
    <w:p w:rsidR="00CE3BC8" w:rsidRPr="00CE3BC8" w:rsidRDefault="00CE3BC8" w:rsidP="00CE3BC8"/>
    <w:p w:rsidR="00783B5A" w:rsidRPr="00783B5A" w:rsidRDefault="00783B5A" w:rsidP="00783B5A">
      <w:pPr>
        <w:pStyle w:val="Ttulo1"/>
      </w:pPr>
      <w:r>
        <w:t xml:space="preserve"> </w:t>
      </w:r>
    </w:p>
    <w:p w:rsidR="00783B5A" w:rsidRPr="00783B5A" w:rsidRDefault="00783B5A" w:rsidP="00783B5A"/>
    <w:sectPr w:rsidR="00783B5A" w:rsidRPr="00783B5A" w:rsidSect="0089714F">
      <w:footerReference w:type="default" r:id="rId1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E94" w:rsidRDefault="00203E94" w:rsidP="00C6554A">
      <w:pPr>
        <w:spacing w:before="0" w:after="0" w:line="240" w:lineRule="auto"/>
      </w:pPr>
      <w:r>
        <w:separator/>
      </w:r>
    </w:p>
  </w:endnote>
  <w:endnote w:type="continuationSeparator" w:id="0">
    <w:p w:rsidR="00203E94" w:rsidRDefault="00203E9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792" w:rsidRDefault="00812792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5D7036">
      <w:rPr>
        <w:noProof/>
        <w:lang w:bidi="es-ES"/>
      </w:rPr>
      <w:t>14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E94" w:rsidRDefault="00203E94" w:rsidP="00C6554A">
      <w:pPr>
        <w:spacing w:before="0" w:after="0" w:line="240" w:lineRule="auto"/>
      </w:pPr>
      <w:r>
        <w:separator/>
      </w:r>
    </w:p>
  </w:footnote>
  <w:footnote w:type="continuationSeparator" w:id="0">
    <w:p w:rsidR="00203E94" w:rsidRDefault="00203E9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0D0BCA"/>
    <w:multiLevelType w:val="hybridMultilevel"/>
    <w:tmpl w:val="E3D60554"/>
    <w:lvl w:ilvl="0" w:tplc="10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6D70717"/>
    <w:multiLevelType w:val="hybridMultilevel"/>
    <w:tmpl w:val="3E08046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791FBC"/>
    <w:multiLevelType w:val="hybridMultilevel"/>
    <w:tmpl w:val="428C650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4A6368"/>
    <w:multiLevelType w:val="hybridMultilevel"/>
    <w:tmpl w:val="C5E8E46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0FC07DBA"/>
    <w:multiLevelType w:val="multilevel"/>
    <w:tmpl w:val="1EB2E59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1B152A9E"/>
    <w:multiLevelType w:val="multilevel"/>
    <w:tmpl w:val="70CC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5304E6"/>
    <w:multiLevelType w:val="multilevel"/>
    <w:tmpl w:val="1EB2E59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88B03D4"/>
    <w:multiLevelType w:val="hybridMultilevel"/>
    <w:tmpl w:val="F9FCCA1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BE391B"/>
    <w:multiLevelType w:val="multilevel"/>
    <w:tmpl w:val="1EB2E59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E551484"/>
    <w:multiLevelType w:val="multilevel"/>
    <w:tmpl w:val="8F400D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6E036D4"/>
    <w:multiLevelType w:val="hybridMultilevel"/>
    <w:tmpl w:val="39A6EA1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AC64895"/>
    <w:multiLevelType w:val="multilevel"/>
    <w:tmpl w:val="8F400D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2800C8"/>
    <w:multiLevelType w:val="hybridMultilevel"/>
    <w:tmpl w:val="5E98723C"/>
    <w:lvl w:ilvl="0" w:tplc="10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 w15:restartNumberingAfterBreak="0">
    <w:nsid w:val="4BBE025F"/>
    <w:multiLevelType w:val="hybridMultilevel"/>
    <w:tmpl w:val="2B26D9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F570BA"/>
    <w:multiLevelType w:val="hybridMultilevel"/>
    <w:tmpl w:val="DB6C674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7022B7"/>
    <w:multiLevelType w:val="hybridMultilevel"/>
    <w:tmpl w:val="E31AEA0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3"/>
  </w:num>
  <w:num w:numId="6">
    <w:abstractNumId w:val="11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4"/>
  </w:num>
  <w:num w:numId="17">
    <w:abstractNumId w:val="19"/>
  </w:num>
  <w:num w:numId="18">
    <w:abstractNumId w:val="14"/>
  </w:num>
  <w:num w:numId="19">
    <w:abstractNumId w:val="22"/>
  </w:num>
  <w:num w:numId="20">
    <w:abstractNumId w:val="12"/>
  </w:num>
  <w:num w:numId="21">
    <w:abstractNumId w:val="21"/>
  </w:num>
  <w:num w:numId="22">
    <w:abstractNumId w:val="10"/>
  </w:num>
  <w:num w:numId="23">
    <w:abstractNumId w:val="25"/>
  </w:num>
  <w:num w:numId="24">
    <w:abstractNumId w:val="18"/>
  </w:num>
  <w:num w:numId="25">
    <w:abstractNumId w:val="16"/>
  </w:num>
  <w:num w:numId="26">
    <w:abstractNumId w:val="13"/>
  </w:num>
  <w:num w:numId="27">
    <w:abstractNumId w:val="28"/>
  </w:num>
  <w:num w:numId="28">
    <w:abstractNumId w:val="20"/>
  </w:num>
  <w:num w:numId="29">
    <w:abstractNumId w:val="17"/>
  </w:num>
  <w:num w:numId="30">
    <w:abstractNumId w:val="26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022"/>
    <w:rsid w:val="00103E1E"/>
    <w:rsid w:val="00107B4B"/>
    <w:rsid w:val="001327E2"/>
    <w:rsid w:val="001D5049"/>
    <w:rsid w:val="00203E94"/>
    <w:rsid w:val="002554CD"/>
    <w:rsid w:val="00293B83"/>
    <w:rsid w:val="002A1E62"/>
    <w:rsid w:val="002B4294"/>
    <w:rsid w:val="00333D0D"/>
    <w:rsid w:val="003D555A"/>
    <w:rsid w:val="00496861"/>
    <w:rsid w:val="004B595E"/>
    <w:rsid w:val="004C049F"/>
    <w:rsid w:val="005000E2"/>
    <w:rsid w:val="0051785D"/>
    <w:rsid w:val="00537548"/>
    <w:rsid w:val="005C371F"/>
    <w:rsid w:val="005D7036"/>
    <w:rsid w:val="00601431"/>
    <w:rsid w:val="006A3CE7"/>
    <w:rsid w:val="00783B5A"/>
    <w:rsid w:val="00812792"/>
    <w:rsid w:val="0089714F"/>
    <w:rsid w:val="008E3022"/>
    <w:rsid w:val="009679B1"/>
    <w:rsid w:val="00986062"/>
    <w:rsid w:val="00C6554A"/>
    <w:rsid w:val="00CB0705"/>
    <w:rsid w:val="00CE2FDE"/>
    <w:rsid w:val="00CE3BC8"/>
    <w:rsid w:val="00D42A2E"/>
    <w:rsid w:val="00DA607D"/>
    <w:rsid w:val="00E916A3"/>
    <w:rsid w:val="00ED7C44"/>
    <w:rsid w:val="00F5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205EEF12-DF30-4E3D-8106-D6D54F75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1E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Puesto">
    <w:name w:val="Title"/>
    <w:basedOn w:val="Normal"/>
    <w:link w:val="Puest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8E3022"/>
    <w:pPr>
      <w:ind w:left="720"/>
      <w:contextualSpacing/>
    </w:pPr>
  </w:style>
  <w:style w:type="character" w:customStyle="1" w:styleId="ui-provider">
    <w:name w:val="ui-provider"/>
    <w:basedOn w:val="Fuentedeprrafopredeter"/>
    <w:rsid w:val="001D5049"/>
  </w:style>
  <w:style w:type="character" w:customStyle="1" w:styleId="fui-primitive">
    <w:name w:val="fui-primitive"/>
    <w:basedOn w:val="Fuentedeprrafopredeter"/>
    <w:rsid w:val="005C371F"/>
  </w:style>
  <w:style w:type="paragraph" w:styleId="NormalWeb">
    <w:name w:val="Normal (Web)"/>
    <w:basedOn w:val="Normal"/>
    <w:uiPriority w:val="99"/>
    <w:semiHidden/>
    <w:unhideWhenUsed/>
    <w:rsid w:val="005C3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GT" w:eastAsia="es-GT"/>
    </w:rPr>
  </w:style>
  <w:style w:type="character" w:customStyle="1" w:styleId="Ttulo4Car">
    <w:name w:val="Título 4 Car"/>
    <w:basedOn w:val="Fuentedeprrafopredeter"/>
    <w:link w:val="Ttulo4"/>
    <w:uiPriority w:val="9"/>
    <w:rsid w:val="002A1E62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0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formatica\AppData\Roaming\Microsoft\Plantillas\Informe%20del%20alumno%20con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CFB9D277B5D4AA49767F11A852E2E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8FA62C-1BC7-4B0C-A40D-C20C3626518A}"/>
      </w:docPartPr>
      <w:docPartBody>
        <w:p w:rsidR="004F58D2" w:rsidRDefault="001D656B">
          <w:pPr>
            <w:pStyle w:val="3CFB9D277B5D4AA49767F11A852E2EA2"/>
          </w:pPr>
          <w:r w:rsidRPr="009679B1">
            <w:rPr>
              <w:noProof/>
              <w:lang w:bidi="es-ES"/>
            </w:rPr>
            <w:t>SUBTÍTULO DEL INFORME</w:t>
          </w:r>
        </w:p>
      </w:docPartBody>
    </w:docPart>
    <w:docPart>
      <w:docPartPr>
        <w:name w:val="01436F5F344F4885BDF1B2F8D8C576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16A09-808D-48EB-AD3B-2D4B71C994C0}"/>
      </w:docPartPr>
      <w:docPartBody>
        <w:p w:rsidR="004F58D2" w:rsidRDefault="001D656B">
          <w:pPr>
            <w:pStyle w:val="01436F5F344F4885BDF1B2F8D8C57629"/>
          </w:pPr>
          <w:r w:rsidRPr="009679B1">
            <w:rPr>
              <w:noProof/>
              <w:lang w:bidi="es-ES"/>
            </w:rPr>
            <w:t>Nombre</w:t>
          </w:r>
        </w:p>
      </w:docPartBody>
    </w:docPart>
    <w:docPart>
      <w:docPartPr>
        <w:name w:val="8D965C7370C44750A238726820B73F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90147-FBC5-4753-8700-E9CEF66C741E}"/>
      </w:docPartPr>
      <w:docPartBody>
        <w:p w:rsidR="004F58D2" w:rsidRDefault="001D656B">
          <w:pPr>
            <w:pStyle w:val="8D965C7370C44750A238726820B73F7D"/>
          </w:pPr>
          <w:r w:rsidRPr="009679B1">
            <w:rPr>
              <w:noProof/>
              <w:lang w:bidi="es-ES"/>
            </w:rPr>
            <w:t>Nombre del curso</w:t>
          </w:r>
        </w:p>
      </w:docPartBody>
    </w:docPart>
    <w:docPart>
      <w:docPartPr>
        <w:name w:val="EB444EF3DE80443B8B162B7504C866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2CD187-A490-49EB-8CDA-7CD0C8E34565}"/>
      </w:docPartPr>
      <w:docPartBody>
        <w:p w:rsidR="004F58D2" w:rsidRDefault="001D656B">
          <w:pPr>
            <w:pStyle w:val="EB444EF3DE80443B8B162B7504C86674"/>
          </w:pPr>
          <w:r w:rsidRPr="009679B1">
            <w:rPr>
              <w:noProof/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6B"/>
    <w:rsid w:val="001D656B"/>
    <w:rsid w:val="004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85987A6A62D471F91D5B9795E4E1DD4">
    <w:name w:val="485987A6A62D471F91D5B9795E4E1DD4"/>
  </w:style>
  <w:style w:type="paragraph" w:customStyle="1" w:styleId="3CFB9D277B5D4AA49767F11A852E2EA2">
    <w:name w:val="3CFB9D277B5D4AA49767F11A852E2EA2"/>
  </w:style>
  <w:style w:type="paragraph" w:customStyle="1" w:styleId="01436F5F344F4885BDF1B2F8D8C57629">
    <w:name w:val="01436F5F344F4885BDF1B2F8D8C57629"/>
  </w:style>
  <w:style w:type="paragraph" w:customStyle="1" w:styleId="8D965C7370C44750A238726820B73F7D">
    <w:name w:val="8D965C7370C44750A238726820B73F7D"/>
  </w:style>
  <w:style w:type="paragraph" w:customStyle="1" w:styleId="EB444EF3DE80443B8B162B7504C86674">
    <w:name w:val="EB444EF3DE80443B8B162B7504C86674"/>
  </w:style>
  <w:style w:type="paragraph" w:customStyle="1" w:styleId="530AD545E0C642C4B35B3238D7EB55B2">
    <w:name w:val="530AD545E0C642C4B35B3238D7EB55B2"/>
  </w:style>
  <w:style w:type="paragraph" w:customStyle="1" w:styleId="00020FC261654E1A809DCC34D1AAF057">
    <w:name w:val="00020FC261654E1A809DCC34D1AAF057"/>
  </w:style>
  <w:style w:type="paragraph" w:styleId="Listaconvietas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s-ES" w:eastAsia="en-US"/>
    </w:rPr>
  </w:style>
  <w:style w:type="paragraph" w:customStyle="1" w:styleId="934BB723C7EF4EF5B4662B622763047A">
    <w:name w:val="934BB723C7EF4EF5B4662B622763047A"/>
  </w:style>
  <w:style w:type="paragraph" w:customStyle="1" w:styleId="36019B8715F341C8B7DC03B068C29ED4">
    <w:name w:val="36019B8715F341C8B7DC03B068C29ED4"/>
  </w:style>
  <w:style w:type="paragraph" w:customStyle="1" w:styleId="32659E61AFEB41D0BDE420498F22B5AD">
    <w:name w:val="32659E61AFEB41D0BDE420498F22B5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del alumno con foto</Template>
  <TotalTime>302</TotalTime>
  <Pages>15</Pages>
  <Words>2833</Words>
  <Characters>15587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Informatica Kinal</dc:creator>
  <cp:keywords/>
  <dc:description/>
  <cp:lastModifiedBy>Informatica Kinal</cp:lastModifiedBy>
  <cp:revision>3</cp:revision>
  <dcterms:created xsi:type="dcterms:W3CDTF">2023-03-20T17:14:00Z</dcterms:created>
  <dcterms:modified xsi:type="dcterms:W3CDTF">2023-03-21T17:32:00Z</dcterms:modified>
</cp:coreProperties>
</file>